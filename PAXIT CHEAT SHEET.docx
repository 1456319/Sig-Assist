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358" w:rsidRDefault="00975358">
      <w:pPr>
        <w:rPr>
          <w:b/>
        </w:rPr>
      </w:pPr>
      <w:r>
        <w:rPr>
          <w:b/>
        </w:rPr>
        <w:t xml:space="preserve">Today – Nope </w:t>
      </w:r>
    </w:p>
    <w:p w:rsidR="00975358" w:rsidRDefault="00975358">
      <w:pPr>
        <w:rPr>
          <w:b/>
        </w:rPr>
      </w:pPr>
      <w:r>
        <w:rPr>
          <w:b/>
        </w:rPr>
        <w:t>Tomorrow - Yes</w:t>
      </w:r>
    </w:p>
    <w:p w:rsidR="00975358" w:rsidRDefault="00975358">
      <w:pPr>
        <w:rPr>
          <w:b/>
        </w:rPr>
      </w:pPr>
      <w:r>
        <w:rPr>
          <w:b/>
        </w:rPr>
        <w:t xml:space="preserve">Next Day – Yes </w:t>
      </w:r>
    </w:p>
    <w:p w:rsidR="00975358" w:rsidRDefault="00975358">
      <w:pPr>
        <w:rPr>
          <w:b/>
        </w:rPr>
      </w:pPr>
    </w:p>
    <w:p w:rsidR="0006165A" w:rsidRPr="00CB6FFF" w:rsidRDefault="00322AE0">
      <w:pPr>
        <w:rPr>
          <w:b/>
        </w:rPr>
      </w:pPr>
      <w:r w:rsidRPr="00CB6FFF">
        <w:rPr>
          <w:b/>
        </w:rPr>
        <w:t>PAXIT</w:t>
      </w:r>
    </w:p>
    <w:p w:rsidR="00322AE0" w:rsidRDefault="00322AE0">
      <w:r>
        <w:t>Common sig codes</w:t>
      </w:r>
    </w:p>
    <w:p w:rsidR="00322AE0" w:rsidRDefault="00322AE0">
      <w:r>
        <w:t>1T = 1 TABLET</w:t>
      </w:r>
    </w:p>
    <w:p w:rsidR="00322AE0" w:rsidRDefault="00322AE0">
      <w:r>
        <w:t>1C = 1 CAPSULE</w:t>
      </w:r>
    </w:p>
    <w:p w:rsidR="00322AE0" w:rsidRDefault="00322AE0">
      <w:r>
        <w:t>1CP = 1 CAPLET</w:t>
      </w:r>
    </w:p>
    <w:p w:rsidR="00CB6FFF" w:rsidRPr="00CB6FFF" w:rsidRDefault="00CB6FFF">
      <w:pPr>
        <w:rPr>
          <w:b/>
        </w:rPr>
      </w:pPr>
      <w:r w:rsidRPr="00CB6FFF">
        <w:rPr>
          <w:b/>
        </w:rPr>
        <w:t>Paxit Profile Orders</w:t>
      </w:r>
    </w:p>
    <w:p w:rsidR="00CB6FFF" w:rsidRPr="00CB6FFF" w:rsidRDefault="00CB6FFF">
      <w:pPr>
        <w:rPr>
          <w:b/>
        </w:rPr>
      </w:pPr>
      <w:r w:rsidRPr="00CB6FFF">
        <w:rPr>
          <w:b/>
        </w:rPr>
        <w:t xml:space="preserve">SNF – </w:t>
      </w:r>
    </w:p>
    <w:p w:rsidR="00CB6FFF" w:rsidRDefault="00CB6FFF">
      <w:proofErr w:type="spellStart"/>
      <w:r>
        <w:t>Qty</w:t>
      </w:r>
      <w:proofErr w:type="spellEnd"/>
      <w:r>
        <w:t xml:space="preserve"> 1 </w:t>
      </w:r>
    </w:p>
    <w:p w:rsidR="00CB6FFF" w:rsidRDefault="00CB6FFF">
      <w:proofErr w:type="spellStart"/>
      <w:r>
        <w:t>Days</w:t>
      </w:r>
      <w:proofErr w:type="spellEnd"/>
      <w:r>
        <w:t xml:space="preserve"> Supply 1</w:t>
      </w:r>
    </w:p>
    <w:p w:rsidR="00CB6FFF" w:rsidRDefault="00CB6FFF">
      <w:r>
        <w:t>Uncheck Cycle Fill &amp; Unit Dose</w:t>
      </w:r>
    </w:p>
    <w:p w:rsidR="00CB6FFF" w:rsidRDefault="00CB6FFF">
      <w:r>
        <w:t>Check Profile Only</w:t>
      </w:r>
    </w:p>
    <w:p w:rsidR="00CB6FFF" w:rsidRDefault="00CB6FFF">
      <w:r>
        <w:t>Change your Package to PHDEF</w:t>
      </w:r>
    </w:p>
    <w:p w:rsidR="00CB6FFF" w:rsidRPr="00CB6FFF" w:rsidRDefault="00CB6FFF">
      <w:pPr>
        <w:rPr>
          <w:b/>
        </w:rPr>
      </w:pPr>
      <w:r w:rsidRPr="00CB6FFF">
        <w:rPr>
          <w:b/>
        </w:rPr>
        <w:t>ALF – Valid order</w:t>
      </w:r>
    </w:p>
    <w:p w:rsidR="00CB6FFF" w:rsidRDefault="00CB6FFF">
      <w:proofErr w:type="spellStart"/>
      <w:r>
        <w:t>Qty</w:t>
      </w:r>
      <w:proofErr w:type="spellEnd"/>
      <w:r>
        <w:t xml:space="preserve"> 1 </w:t>
      </w:r>
    </w:p>
    <w:p w:rsidR="00CB6FFF" w:rsidRDefault="00CB6FFF">
      <w:proofErr w:type="spellStart"/>
      <w:r>
        <w:t>Days</w:t>
      </w:r>
      <w:proofErr w:type="spellEnd"/>
      <w:r>
        <w:t xml:space="preserve"> Supply 1</w:t>
      </w:r>
    </w:p>
    <w:p w:rsidR="00CB6FFF" w:rsidRDefault="00CB6FFF">
      <w:r>
        <w:t>Refills – put in appropriate refills</w:t>
      </w:r>
    </w:p>
    <w:p w:rsidR="00CB6FFF" w:rsidRDefault="00CB6FFF">
      <w:r>
        <w:t>Uncheck Cycle Fill &amp; Unit Dose</w:t>
      </w:r>
    </w:p>
    <w:p w:rsidR="00CB6FFF" w:rsidRDefault="00CB6FFF">
      <w:r>
        <w:t>Check Profile Only</w:t>
      </w:r>
    </w:p>
    <w:p w:rsidR="00CB6FFF" w:rsidRDefault="00CB6FFF">
      <w:r>
        <w:t>Change your Package Type to PHDEF</w:t>
      </w:r>
    </w:p>
    <w:p w:rsidR="00CB6FFF" w:rsidRDefault="00CB6FFF">
      <w:r>
        <w:t xml:space="preserve">Total </w:t>
      </w:r>
      <w:proofErr w:type="spellStart"/>
      <w:r>
        <w:t>Qty</w:t>
      </w:r>
      <w:proofErr w:type="spellEnd"/>
      <w:r>
        <w:t xml:space="preserve"> Written – whatever the total amount that we are able to dispense off of this script</w:t>
      </w:r>
    </w:p>
    <w:p w:rsidR="00CB6FFF" w:rsidRDefault="00CB6FFF">
      <w:pPr>
        <w:rPr>
          <w:b/>
        </w:rPr>
      </w:pPr>
      <w:r w:rsidRPr="00CB6FFF">
        <w:rPr>
          <w:b/>
        </w:rPr>
        <w:t>ALF – Non Valid Orders</w:t>
      </w:r>
    </w:p>
    <w:p w:rsidR="00CB6FFF" w:rsidRDefault="00CB6FFF">
      <w:proofErr w:type="spellStart"/>
      <w:r w:rsidRPr="00CB6FFF">
        <w:t>Qty</w:t>
      </w:r>
      <w:proofErr w:type="spellEnd"/>
      <w:r w:rsidRPr="00CB6FFF">
        <w:t xml:space="preserve"> 0.1</w:t>
      </w:r>
    </w:p>
    <w:p w:rsidR="00CB6FFF" w:rsidRDefault="00CB6FFF">
      <w:proofErr w:type="spellStart"/>
      <w:r>
        <w:t>Days</w:t>
      </w:r>
      <w:proofErr w:type="spellEnd"/>
      <w:r>
        <w:t xml:space="preserve"> Supply 1</w:t>
      </w:r>
    </w:p>
    <w:p w:rsidR="00CB6FFF" w:rsidRDefault="00CB6FFF">
      <w:r>
        <w:t>Uncheck Cycle Fill &amp; Unit Dose</w:t>
      </w:r>
    </w:p>
    <w:p w:rsidR="00CB6FFF" w:rsidRDefault="00CB6FFF">
      <w:r>
        <w:t>Check Profile Only</w:t>
      </w:r>
    </w:p>
    <w:p w:rsidR="00CB6FFF" w:rsidRDefault="00CB6FFF">
      <w:r>
        <w:lastRenderedPageBreak/>
        <w:t xml:space="preserve">Package Type – PHDEF (anything other than </w:t>
      </w:r>
      <w:proofErr w:type="spellStart"/>
      <w:r>
        <w:t>paxit</w:t>
      </w:r>
      <w:proofErr w:type="spellEnd"/>
      <w:r>
        <w:t>)</w:t>
      </w:r>
    </w:p>
    <w:p w:rsidR="00CB6FFF" w:rsidRPr="00CB6FFF" w:rsidRDefault="00CB6FFF">
      <w:r>
        <w:t xml:space="preserve">Total </w:t>
      </w:r>
      <w:proofErr w:type="spellStart"/>
      <w:r>
        <w:t>Qty</w:t>
      </w:r>
      <w:proofErr w:type="spellEnd"/>
      <w:r>
        <w:t xml:space="preserve"> Written is 0.1</w:t>
      </w:r>
    </w:p>
    <w:p w:rsidR="00CB6FFF" w:rsidRDefault="00CB6FFF"/>
    <w:p w:rsidR="00322AE0" w:rsidRDefault="00322AE0"/>
    <w:p w:rsidR="00322AE0" w:rsidRDefault="00322AE0">
      <w:r>
        <w:t>SAMPLE ORDERS</w:t>
      </w:r>
    </w:p>
    <w:p w:rsidR="00322AE0" w:rsidRDefault="00CB6FFF" w:rsidP="00322AE0">
      <w:pPr>
        <w:pStyle w:val="ListParagraph"/>
        <w:numPr>
          <w:ilvl w:val="0"/>
          <w:numId w:val="1"/>
        </w:numPr>
      </w:pPr>
      <w:r>
        <w:t xml:space="preserve">ALF  Valid </w:t>
      </w:r>
      <w:r w:rsidR="00322AE0">
        <w:t>DIGOXIN 0.125 PO QAM</w:t>
      </w:r>
      <w:r>
        <w:t xml:space="preserve"> 5 refills #30</w:t>
      </w:r>
    </w:p>
    <w:p w:rsidR="00322AE0" w:rsidRDefault="00322AE0" w:rsidP="00322AE0">
      <w:pPr>
        <w:pStyle w:val="ListParagraph"/>
        <w:numPr>
          <w:ilvl w:val="0"/>
          <w:numId w:val="1"/>
        </w:numPr>
      </w:pPr>
      <w:r>
        <w:t>TRAZODONE 150MG PO QHS</w:t>
      </w:r>
    </w:p>
    <w:p w:rsidR="00322AE0" w:rsidRDefault="00322AE0" w:rsidP="00322AE0">
      <w:pPr>
        <w:pStyle w:val="ListParagraph"/>
        <w:numPr>
          <w:ilvl w:val="0"/>
          <w:numId w:val="1"/>
        </w:numPr>
      </w:pPr>
      <w:r>
        <w:t>DONEPEZIL 10MG = 2 TABLETS PO QPM FOR DEMENTIA</w:t>
      </w:r>
    </w:p>
    <w:p w:rsidR="00322AE0" w:rsidRDefault="00322AE0" w:rsidP="00322AE0">
      <w:pPr>
        <w:pStyle w:val="ListParagraph"/>
        <w:numPr>
          <w:ilvl w:val="0"/>
          <w:numId w:val="1"/>
        </w:numPr>
      </w:pPr>
      <w:r>
        <w:t>LOSARTAN 50MG PO QHS FOR HTN</w:t>
      </w:r>
    </w:p>
    <w:p w:rsidR="00322AE0" w:rsidRDefault="00CB6FFF" w:rsidP="00322AE0">
      <w:pPr>
        <w:pStyle w:val="ListParagraph"/>
        <w:numPr>
          <w:ilvl w:val="0"/>
          <w:numId w:val="1"/>
        </w:numPr>
      </w:pPr>
      <w:r>
        <w:t xml:space="preserve">ALF Non –Valid </w:t>
      </w:r>
      <w:r w:rsidR="00322AE0">
        <w:t>TYLENOL 500MG PO Q6H FOR PAIN</w:t>
      </w:r>
    </w:p>
    <w:p w:rsidR="004A1951" w:rsidRDefault="00322AE0" w:rsidP="004A1951">
      <w:pPr>
        <w:pStyle w:val="ListParagraph"/>
        <w:numPr>
          <w:ilvl w:val="0"/>
          <w:numId w:val="1"/>
        </w:numPr>
      </w:pPr>
      <w:r>
        <w:t xml:space="preserve">CARBID/LEVO 25/100 2 TABLETS QID </w:t>
      </w:r>
    </w:p>
    <w:p w:rsidR="004A1951" w:rsidRDefault="004A1951" w:rsidP="004A1951">
      <w:r>
        <w:t>PROFILE ONLY:</w:t>
      </w:r>
    </w:p>
    <w:p w:rsidR="004A1951" w:rsidRDefault="004A1951" w:rsidP="004A1951">
      <w:pPr>
        <w:pStyle w:val="ListParagraph"/>
        <w:numPr>
          <w:ilvl w:val="0"/>
          <w:numId w:val="2"/>
        </w:numPr>
      </w:pPr>
      <w:r>
        <w:t>ASPIRIN 81MG BY MOUTH DAILY</w:t>
      </w:r>
    </w:p>
    <w:p w:rsidR="004A1951" w:rsidRDefault="004A1951" w:rsidP="004A1951">
      <w:pPr>
        <w:pStyle w:val="ListParagraph"/>
        <w:numPr>
          <w:ilvl w:val="0"/>
          <w:numId w:val="2"/>
        </w:numPr>
      </w:pPr>
      <w:r>
        <w:t xml:space="preserve">BUSPAR 5MG TID </w:t>
      </w:r>
      <w:bookmarkStart w:id="0" w:name="_GoBack"/>
      <w:bookmarkEnd w:id="0"/>
    </w:p>
    <w:p w:rsidR="004A1951" w:rsidRDefault="004A1951" w:rsidP="004A1951"/>
    <w:p w:rsidR="00975358" w:rsidRDefault="00975358" w:rsidP="00975358"/>
    <w:p w:rsidR="00975358" w:rsidRDefault="00975358" w:rsidP="00975358"/>
    <w:p w:rsidR="00975358" w:rsidRDefault="00975358" w:rsidP="00975358">
      <w:proofErr w:type="gramStart"/>
      <w:r>
        <w:t>TODAY  -</w:t>
      </w:r>
      <w:proofErr w:type="gramEnd"/>
      <w:r>
        <w:t xml:space="preserve"> no</w:t>
      </w:r>
    </w:p>
    <w:p w:rsidR="00975358" w:rsidRDefault="00975358" w:rsidP="00975358">
      <w:r>
        <w:t xml:space="preserve">TOMORROW – </w:t>
      </w:r>
      <w:r w:rsidR="009B1EA6">
        <w:t>8 tabs</w:t>
      </w:r>
    </w:p>
    <w:p w:rsidR="00975358" w:rsidRDefault="00975358" w:rsidP="00975358">
      <w:r>
        <w:t xml:space="preserve">NEXT DAY – </w:t>
      </w:r>
      <w:r w:rsidR="009B1EA6">
        <w:t>8 tabs</w:t>
      </w:r>
    </w:p>
    <w:p w:rsidR="00322AE0" w:rsidRDefault="00322AE0"/>
    <w:sectPr w:rsidR="00322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043ECF"/>
    <w:multiLevelType w:val="hybridMultilevel"/>
    <w:tmpl w:val="6A7EF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770A6"/>
    <w:multiLevelType w:val="hybridMultilevel"/>
    <w:tmpl w:val="74A2C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AE0"/>
    <w:rsid w:val="0006165A"/>
    <w:rsid w:val="00322AE0"/>
    <w:rsid w:val="004A1951"/>
    <w:rsid w:val="00975358"/>
    <w:rsid w:val="009B1EA6"/>
    <w:rsid w:val="00CB6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8496F7-67F5-418D-BA9D-E2BB10F2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A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B8883C87</Template>
  <TotalTime>457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Remedi</Company>
  <LinksUpToDate>false</LinksUpToDate>
  <CharactersWithSpaces>1012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Boersma</dc:creator>
  <cp:keywords/>
  <dc:description/>
  <cp:lastModifiedBy>Holly Boersma</cp:lastModifiedBy>
  <cp:revision>2</cp:revision>
  <dcterms:created xsi:type="dcterms:W3CDTF">2022-03-31T13:19:00Z</dcterms:created>
  <dcterms:modified xsi:type="dcterms:W3CDTF">2022-04-25T21:30:00Z</dcterms:modified>
</cp:coreProperties>
</file>