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BDF" w:rsidRDefault="00800BDF">
      <w:proofErr w:type="spellStart"/>
      <w:r>
        <w:t>Paxit</w:t>
      </w:r>
      <w:proofErr w:type="spellEnd"/>
      <w:r>
        <w:t xml:space="preserve"> Titration Cheat Sheet</w:t>
      </w:r>
    </w:p>
    <w:p w:rsidR="00800BDF" w:rsidRDefault="00800BDF"/>
    <w:p w:rsidR="00800BDF" w:rsidRDefault="002F4C69">
      <w:r>
        <w:rPr>
          <w:b/>
          <w:highlight w:val="yellow"/>
        </w:rPr>
        <w:t xml:space="preserve">Today </w:t>
      </w:r>
      <w:r w:rsidR="00800BDF" w:rsidRPr="00800BDF">
        <w:rPr>
          <w:b/>
          <w:highlight w:val="yellow"/>
        </w:rPr>
        <w:tab/>
      </w:r>
      <w:r>
        <w:rPr>
          <w:b/>
          <w:highlight w:val="yellow"/>
        </w:rPr>
        <w:t>- 4/28</w:t>
      </w:r>
      <w:r w:rsidR="00800BDF" w:rsidRPr="00800BDF">
        <w:rPr>
          <w:b/>
          <w:highlight w:val="yellow"/>
        </w:rPr>
        <w:tab/>
        <w:t>Tomorrow</w:t>
      </w:r>
      <w:r>
        <w:rPr>
          <w:b/>
          <w:highlight w:val="yellow"/>
        </w:rPr>
        <w:t xml:space="preserve"> – 4/29</w:t>
      </w:r>
      <w:r>
        <w:rPr>
          <w:b/>
          <w:highlight w:val="yellow"/>
        </w:rPr>
        <w:tab/>
        <w:t>Next Day – 4/30</w:t>
      </w:r>
      <w:r>
        <w:rPr>
          <w:b/>
          <w:highlight w:val="yellow"/>
        </w:rPr>
        <w:tab/>
        <w:t xml:space="preserve"> </w:t>
      </w:r>
    </w:p>
    <w:p w:rsidR="00FE6EA0" w:rsidRDefault="00800BDF">
      <w:r>
        <w:t>Titration Orders</w:t>
      </w:r>
    </w:p>
    <w:p w:rsidR="00800BDF" w:rsidRDefault="00800BDF" w:rsidP="00800BDF">
      <w:pPr>
        <w:pStyle w:val="ListParagraph"/>
        <w:numPr>
          <w:ilvl w:val="0"/>
          <w:numId w:val="2"/>
        </w:numPr>
      </w:pPr>
      <w:r>
        <w:t xml:space="preserve">Each order is </w:t>
      </w:r>
      <w:proofErr w:type="spellStart"/>
      <w:r>
        <w:t>it’s</w:t>
      </w:r>
      <w:proofErr w:type="spellEnd"/>
      <w:r>
        <w:t xml:space="preserve"> own separate prescription</w:t>
      </w:r>
    </w:p>
    <w:p w:rsidR="00800BDF" w:rsidRDefault="00800BDF">
      <w:r>
        <w:t xml:space="preserve">Example: </w:t>
      </w:r>
    </w:p>
    <w:p w:rsidR="00800BDF" w:rsidRPr="00D03F86" w:rsidRDefault="00800BDF" w:rsidP="00800BDF">
      <w:pPr>
        <w:rPr>
          <w:b/>
        </w:rPr>
      </w:pPr>
      <w:r>
        <w:t xml:space="preserve">Prednisone 50mg </w:t>
      </w:r>
      <w:proofErr w:type="spellStart"/>
      <w:r>
        <w:t>qd</w:t>
      </w:r>
      <w:proofErr w:type="spellEnd"/>
      <w:r>
        <w:t xml:space="preserve"> x3d, then</w:t>
      </w:r>
      <w:r w:rsidR="00206F9F">
        <w:t xml:space="preserve"> ends </w:t>
      </w:r>
      <w:r w:rsidR="00D03F86">
        <w:rPr>
          <w:b/>
        </w:rPr>
        <w:t>5/1 AT 10AM</w:t>
      </w:r>
    </w:p>
    <w:p w:rsidR="00800BDF" w:rsidRPr="00D03F86" w:rsidRDefault="00800BDF">
      <w:pPr>
        <w:rPr>
          <w:b/>
        </w:rPr>
      </w:pPr>
      <w:r>
        <w:t xml:space="preserve">Prednisone 40mg </w:t>
      </w:r>
      <w:proofErr w:type="spellStart"/>
      <w:r>
        <w:t>qd</w:t>
      </w:r>
      <w:proofErr w:type="spellEnd"/>
      <w:r>
        <w:t xml:space="preserve"> x3d, then </w:t>
      </w:r>
      <w:r w:rsidR="00206F9F">
        <w:t xml:space="preserve">ends on </w:t>
      </w:r>
      <w:r w:rsidR="00D03F86" w:rsidRPr="00D03F86">
        <w:rPr>
          <w:b/>
        </w:rPr>
        <w:t>5/4 AT 10AM</w:t>
      </w:r>
    </w:p>
    <w:p w:rsidR="00800BDF" w:rsidRDefault="00800BDF">
      <w:r>
        <w:t xml:space="preserve">Prednisone 30mg </w:t>
      </w:r>
      <w:proofErr w:type="spellStart"/>
      <w:r>
        <w:t>po</w:t>
      </w:r>
      <w:proofErr w:type="spellEnd"/>
      <w:r>
        <w:t xml:space="preserve"> </w:t>
      </w:r>
      <w:proofErr w:type="spellStart"/>
      <w:r>
        <w:t>qd</w:t>
      </w:r>
      <w:proofErr w:type="spellEnd"/>
      <w:r>
        <w:t xml:space="preserve"> x3d, then </w:t>
      </w:r>
      <w:r w:rsidR="00206F9F">
        <w:t xml:space="preserve">ends on </w:t>
      </w:r>
      <w:r w:rsidR="00D03F86" w:rsidRPr="00D03F86">
        <w:rPr>
          <w:b/>
        </w:rPr>
        <w:t>5/7 AT 10AM</w:t>
      </w:r>
    </w:p>
    <w:p w:rsidR="00800BDF" w:rsidRPr="00206F9F" w:rsidRDefault="00800BDF">
      <w:pPr>
        <w:rPr>
          <w:b/>
        </w:rPr>
      </w:pPr>
      <w:r>
        <w:t xml:space="preserve">Prednisone 20mg </w:t>
      </w:r>
      <w:proofErr w:type="spellStart"/>
      <w:r>
        <w:t>po</w:t>
      </w:r>
      <w:proofErr w:type="spellEnd"/>
      <w:r>
        <w:t xml:space="preserve"> </w:t>
      </w:r>
      <w:proofErr w:type="spellStart"/>
      <w:r>
        <w:t>qd</w:t>
      </w:r>
      <w:proofErr w:type="spellEnd"/>
      <w:r>
        <w:t xml:space="preserve"> x3d, then </w:t>
      </w:r>
      <w:r w:rsidR="00206F9F">
        <w:t xml:space="preserve">ends on </w:t>
      </w:r>
      <w:r w:rsidR="00D03F86" w:rsidRPr="00D03F86">
        <w:rPr>
          <w:b/>
        </w:rPr>
        <w:t>5/10 AT 10AM</w:t>
      </w:r>
    </w:p>
    <w:p w:rsidR="00800BDF" w:rsidRDefault="00800BDF">
      <w:r>
        <w:t xml:space="preserve">Prednisone 10mg </w:t>
      </w:r>
      <w:proofErr w:type="spellStart"/>
      <w:r>
        <w:t>po</w:t>
      </w:r>
      <w:proofErr w:type="spellEnd"/>
      <w:r>
        <w:t xml:space="preserve"> </w:t>
      </w:r>
      <w:proofErr w:type="spellStart"/>
      <w:r>
        <w:t>qd</w:t>
      </w:r>
      <w:proofErr w:type="spellEnd"/>
      <w:r>
        <w:t xml:space="preserve"> x3d </w:t>
      </w:r>
      <w:r w:rsidR="006A7BF2">
        <w:t xml:space="preserve">ends on </w:t>
      </w:r>
      <w:bookmarkStart w:id="0" w:name="_GoBack"/>
      <w:r w:rsidR="006A7BF2" w:rsidRPr="006A7BF2">
        <w:rPr>
          <w:b/>
        </w:rPr>
        <w:t>5/13 at 10am</w:t>
      </w:r>
      <w:bookmarkEnd w:id="0"/>
    </w:p>
    <w:p w:rsidR="00800BDF" w:rsidRDefault="00800BDF">
      <w:r>
        <w:t>Duration – Fix the DC date to 2 hours after the last dose</w:t>
      </w:r>
    </w:p>
    <w:p w:rsidR="00800BDF" w:rsidRDefault="00800BDF">
      <w:r>
        <w:t>Future –</w:t>
      </w:r>
    </w:p>
    <w:p w:rsidR="00800BDF" w:rsidRDefault="00800BDF" w:rsidP="00800BDF">
      <w:pPr>
        <w:pStyle w:val="ListParagraph"/>
        <w:numPr>
          <w:ilvl w:val="0"/>
          <w:numId w:val="1"/>
        </w:numPr>
      </w:pPr>
      <w:r>
        <w:t xml:space="preserve"> Start Date is the date you want the med to start</w:t>
      </w:r>
    </w:p>
    <w:p w:rsidR="00800BDF" w:rsidRDefault="00800BDF" w:rsidP="00800BDF">
      <w:pPr>
        <w:pStyle w:val="ListParagraph"/>
        <w:numPr>
          <w:ilvl w:val="0"/>
          <w:numId w:val="1"/>
        </w:numPr>
      </w:pPr>
      <w:r>
        <w:t>Start outside the 3 day window</w:t>
      </w:r>
    </w:p>
    <w:p w:rsidR="00206F9F" w:rsidRDefault="00206F9F" w:rsidP="00800BDF">
      <w:pPr>
        <w:pStyle w:val="ListParagraph"/>
        <w:numPr>
          <w:ilvl w:val="0"/>
          <w:numId w:val="1"/>
        </w:numPr>
      </w:pPr>
      <w:r>
        <w:t>Quantity = 1 day supply</w:t>
      </w:r>
    </w:p>
    <w:p w:rsidR="00206F9F" w:rsidRDefault="00206F9F" w:rsidP="00800BDF">
      <w:pPr>
        <w:pStyle w:val="ListParagraph"/>
        <w:numPr>
          <w:ilvl w:val="0"/>
          <w:numId w:val="1"/>
        </w:numPr>
      </w:pPr>
      <w:proofErr w:type="spellStart"/>
      <w:r>
        <w:t>Days</w:t>
      </w:r>
      <w:proofErr w:type="spellEnd"/>
      <w:r>
        <w:t xml:space="preserve"> Supply = 1</w:t>
      </w:r>
    </w:p>
    <w:p w:rsidR="00206F9F" w:rsidRDefault="00206F9F" w:rsidP="00800BDF">
      <w:pPr>
        <w:pStyle w:val="ListParagraph"/>
        <w:numPr>
          <w:ilvl w:val="0"/>
          <w:numId w:val="1"/>
        </w:numPr>
      </w:pPr>
      <w:r>
        <w:t>Profile Only = checked</w:t>
      </w:r>
    </w:p>
    <w:p w:rsidR="00800BDF" w:rsidRDefault="00800BDF" w:rsidP="00800BDF"/>
    <w:p w:rsidR="00800BDF" w:rsidRDefault="00800BDF" w:rsidP="00800BDF"/>
    <w:p w:rsidR="00800BDF" w:rsidRDefault="00800BDF"/>
    <w:sectPr w:rsidR="00800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DB0073"/>
    <w:multiLevelType w:val="hybridMultilevel"/>
    <w:tmpl w:val="8D101B5A"/>
    <w:lvl w:ilvl="0" w:tplc="5588AD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007D3"/>
    <w:multiLevelType w:val="hybridMultilevel"/>
    <w:tmpl w:val="7F5ECE78"/>
    <w:lvl w:ilvl="0" w:tplc="1A4E95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BDF"/>
    <w:rsid w:val="00017406"/>
    <w:rsid w:val="00206F9F"/>
    <w:rsid w:val="002F4C69"/>
    <w:rsid w:val="006A7BF2"/>
    <w:rsid w:val="00800BDF"/>
    <w:rsid w:val="00D03F86"/>
    <w:rsid w:val="00FE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E25D-AEE2-490F-95D6-BE580DEA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D32D06EC</Template>
  <TotalTime>321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3</cp:revision>
  <dcterms:created xsi:type="dcterms:W3CDTF">2022-04-05T17:10:00Z</dcterms:created>
  <dcterms:modified xsi:type="dcterms:W3CDTF">2022-04-28T18:45:00Z</dcterms:modified>
</cp:coreProperties>
</file>