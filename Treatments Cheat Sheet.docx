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D59" w:rsidRPr="005F61E6" w:rsidRDefault="005F61E6">
      <w:pPr>
        <w:rPr>
          <w:b/>
        </w:rPr>
      </w:pPr>
      <w:r w:rsidRPr="005F61E6">
        <w:rPr>
          <w:b/>
        </w:rPr>
        <w:t>Treatments – Cheat Sheet</w:t>
      </w:r>
    </w:p>
    <w:p w:rsidR="005F61E6" w:rsidRDefault="005F61E6" w:rsidP="005F61E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334578">
        <w:rPr>
          <w:sz w:val="18"/>
          <w:szCs w:val="18"/>
        </w:rPr>
        <w:t xml:space="preserve">We only send 1 bottle, tube, </w:t>
      </w:r>
      <w:proofErr w:type="spellStart"/>
      <w:r w:rsidRPr="00334578">
        <w:rPr>
          <w:sz w:val="18"/>
          <w:szCs w:val="18"/>
        </w:rPr>
        <w:t>etc</w:t>
      </w:r>
      <w:proofErr w:type="spellEnd"/>
      <w:r w:rsidRPr="00334578">
        <w:rPr>
          <w:sz w:val="18"/>
          <w:szCs w:val="18"/>
        </w:rPr>
        <w:t xml:space="preserve"> at a time regardless if it’s PRN or Routine</w:t>
      </w:r>
    </w:p>
    <w:p w:rsidR="0086206D" w:rsidRPr="00334578" w:rsidRDefault="00D24760" w:rsidP="0086206D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Exception is NS</w:t>
      </w:r>
    </w:p>
    <w:p w:rsidR="00E70F92" w:rsidRDefault="005F61E6" w:rsidP="00E70F9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334578">
        <w:rPr>
          <w:sz w:val="18"/>
          <w:szCs w:val="18"/>
        </w:rPr>
        <w:t>We enter sig in the order in which it’s being applied.</w:t>
      </w:r>
    </w:p>
    <w:p w:rsidR="00E70F92" w:rsidRPr="00E70F92" w:rsidRDefault="00E70F92" w:rsidP="00E70F92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Start sig with ADM TPCL AREA FREQUENCY DIAGNO</w:t>
      </w:r>
      <w:bookmarkStart w:id="0" w:name="_GoBack"/>
      <w:bookmarkEnd w:id="0"/>
      <w:r>
        <w:rPr>
          <w:sz w:val="18"/>
          <w:szCs w:val="18"/>
        </w:rPr>
        <w:t>SIS</w:t>
      </w:r>
    </w:p>
    <w:p w:rsidR="005F61E6" w:rsidRPr="005F61E6" w:rsidRDefault="005F61E6" w:rsidP="005F61E6">
      <w:pPr>
        <w:rPr>
          <w:b/>
        </w:rPr>
      </w:pPr>
      <w:r w:rsidRPr="005F61E6">
        <w:rPr>
          <w:b/>
        </w:rPr>
        <w:t>Common Sig Codes: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TX1 = ONE TIME A DAY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TX2 = TWO TIMES A DAY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 xml:space="preserve">TX3 = THREE TIMES A DAY 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TXQS = EVERY SHIFT</w:t>
      </w:r>
      <w:r w:rsidRPr="00334578">
        <w:rPr>
          <w:sz w:val="18"/>
          <w:szCs w:val="18"/>
        </w:rPr>
        <w:tab/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TXHS = AT BEDTIME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CWDSD = COVER WITH DRY STERILE DRESSING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CWNS = CLEANSE WITH NORMAL SALINE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CWS&amp;W = CLEANSE WITH SOAP AND WATER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CWWC = CLEANSE WITH WOUND CLEANSER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DSD = DRY STERILE DRESSING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LFA = LEFT FOREARM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RFA = RIGHT FOREARM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LLE = LEFT LOWER EXTREMITY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LUE = LEFT UPPER EXTREMITY</w:t>
      </w:r>
    </w:p>
    <w:p w:rsidR="005F61E6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RLE = RIGHT LOWER EXTREMITY</w:t>
      </w:r>
    </w:p>
    <w:p w:rsidR="00D24760" w:rsidRPr="00334578" w:rsidRDefault="00D24760" w:rsidP="005F61E6">
      <w:pPr>
        <w:rPr>
          <w:sz w:val="18"/>
          <w:szCs w:val="18"/>
        </w:rPr>
      </w:pPr>
      <w:r>
        <w:rPr>
          <w:sz w:val="18"/>
          <w:szCs w:val="18"/>
        </w:rPr>
        <w:t>RUE = RIGHT UPPER EXTREMITY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UBB = UNDER BILATERAL BREASTS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TPCL = TOPICALLY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BLE = BILATERAL LOWER EXTREMITIES</w:t>
      </w:r>
    </w:p>
    <w:p w:rsidR="005F61E6" w:rsidRDefault="005F61E6" w:rsidP="005F61E6"/>
    <w:p w:rsidR="005F61E6" w:rsidRDefault="005F61E6" w:rsidP="005F61E6">
      <w:pPr>
        <w:rPr>
          <w:b/>
        </w:rPr>
      </w:pPr>
      <w:r w:rsidRPr="005F61E6">
        <w:rPr>
          <w:b/>
        </w:rPr>
        <w:t>COMMON ABBREVIATIONS YOU WILL SEE ON TX ORDERS: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NS = NORMAL SALINE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BL OR B/L = BILATERAL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ST = SKIN TEAR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DWC = DERMAL WOUND CLEANSER</w:t>
      </w:r>
    </w:p>
    <w:p w:rsidR="005F61E6" w:rsidRPr="00334578" w:rsidRDefault="005F61E6" w:rsidP="005F61E6">
      <w:pPr>
        <w:rPr>
          <w:sz w:val="18"/>
          <w:szCs w:val="18"/>
        </w:rPr>
      </w:pPr>
      <w:r w:rsidRPr="00334578">
        <w:rPr>
          <w:sz w:val="18"/>
          <w:szCs w:val="18"/>
        </w:rPr>
        <w:t>EPC = EXTRA PROTECTIVE OINTMENT</w:t>
      </w:r>
    </w:p>
    <w:p w:rsidR="005F61E6" w:rsidRPr="00D24760" w:rsidRDefault="00D24760" w:rsidP="005F61E6">
      <w:pPr>
        <w:rPr>
          <w:sz w:val="18"/>
          <w:szCs w:val="18"/>
        </w:rPr>
      </w:pPr>
      <w:r>
        <w:rPr>
          <w:sz w:val="18"/>
          <w:szCs w:val="18"/>
        </w:rPr>
        <w:t>TAO = TRIPLE ANTIBIOTIC OINTMENT</w:t>
      </w:r>
    </w:p>
    <w:p w:rsidR="005F61E6" w:rsidRDefault="005F61E6"/>
    <w:sectPr w:rsidR="005F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216228"/>
    <w:multiLevelType w:val="hybridMultilevel"/>
    <w:tmpl w:val="C54A561C"/>
    <w:lvl w:ilvl="0" w:tplc="DF9639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1E6"/>
    <w:rsid w:val="000F5D59"/>
    <w:rsid w:val="00334578"/>
    <w:rsid w:val="005F61E6"/>
    <w:rsid w:val="0086206D"/>
    <w:rsid w:val="00AC686B"/>
    <w:rsid w:val="00D24760"/>
    <w:rsid w:val="00E70F92"/>
    <w:rsid w:val="00F3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5F857-10F3-471A-AAB8-64793DBD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4BC8DB94</Template>
  <TotalTime>0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2</cp:revision>
  <dcterms:created xsi:type="dcterms:W3CDTF">2022-04-07T13:32:00Z</dcterms:created>
  <dcterms:modified xsi:type="dcterms:W3CDTF">2022-04-07T13:32:00Z</dcterms:modified>
</cp:coreProperties>
</file>