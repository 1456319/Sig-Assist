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B3E" w:rsidRDefault="00796B0F">
      <w:r>
        <w:t xml:space="preserve">PRN </w:t>
      </w:r>
      <w:proofErr w:type="spellStart"/>
      <w:r>
        <w:t>Paxit</w:t>
      </w:r>
      <w:proofErr w:type="spellEnd"/>
    </w:p>
    <w:p w:rsidR="00796B0F" w:rsidRDefault="00796B0F">
      <w:r>
        <w:t xml:space="preserve">3 day supply of PRN </w:t>
      </w:r>
      <w:proofErr w:type="spellStart"/>
      <w:r>
        <w:t>Paxit</w:t>
      </w:r>
      <w:proofErr w:type="spellEnd"/>
      <w:r>
        <w:t xml:space="preserve"> Meds</w:t>
      </w:r>
    </w:p>
    <w:p w:rsidR="00796B0F" w:rsidRDefault="00796B0F">
      <w:r>
        <w:t>Type = PRN</w:t>
      </w:r>
    </w:p>
    <w:p w:rsidR="00796B0F" w:rsidRDefault="00796B0F">
      <w:r>
        <w:t xml:space="preserve">Unit Dose is </w:t>
      </w:r>
      <w:proofErr w:type="gramStart"/>
      <w:r>
        <w:t>Checked</w:t>
      </w:r>
      <w:proofErr w:type="gramEnd"/>
      <w:r>
        <w:t xml:space="preserve"> </w:t>
      </w:r>
    </w:p>
    <w:p w:rsidR="0091578F" w:rsidRDefault="0091578F" w:rsidP="0091578F">
      <w:pPr>
        <w:pStyle w:val="ListParagraph"/>
        <w:numPr>
          <w:ilvl w:val="0"/>
          <w:numId w:val="2"/>
        </w:numPr>
      </w:pPr>
      <w:r>
        <w:t xml:space="preserve">Docusate 100mg </w:t>
      </w:r>
      <w:proofErr w:type="spellStart"/>
      <w:r>
        <w:t>po</w:t>
      </w:r>
      <w:proofErr w:type="spellEnd"/>
      <w:r>
        <w:t xml:space="preserve"> bid prn </w:t>
      </w:r>
    </w:p>
    <w:p w:rsidR="0091578F" w:rsidRDefault="0091578F" w:rsidP="0091578F">
      <w:pPr>
        <w:pStyle w:val="ListParagraph"/>
        <w:numPr>
          <w:ilvl w:val="0"/>
          <w:numId w:val="2"/>
        </w:numPr>
      </w:pPr>
      <w:r>
        <w:t xml:space="preserve">Ibuprofen 400mg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tid</w:t>
      </w:r>
      <w:proofErr w:type="spellEnd"/>
      <w:r>
        <w:t xml:space="preserve"> prn for pain</w:t>
      </w:r>
    </w:p>
    <w:p w:rsidR="0091578F" w:rsidRDefault="0091578F"/>
    <w:p w:rsidR="00B61802" w:rsidRDefault="00B61802"/>
    <w:p w:rsidR="00B61802" w:rsidRDefault="00B61802">
      <w:r>
        <w:t xml:space="preserve">Partial Tablet </w:t>
      </w:r>
    </w:p>
    <w:p w:rsidR="00B61802" w:rsidRDefault="00B61802">
      <w:r>
        <w:t>Sig code is 1/2T</w:t>
      </w:r>
    </w:p>
    <w:p w:rsidR="00B61802" w:rsidRDefault="00B61802" w:rsidP="00B61802">
      <w:pPr>
        <w:pStyle w:val="ListParagraph"/>
        <w:numPr>
          <w:ilvl w:val="0"/>
          <w:numId w:val="1"/>
        </w:numPr>
      </w:pPr>
      <w:r>
        <w:t>Anytime your sig is for &lt;l or &gt;g 1 tablet you MUST put the MG in parenthesis</w:t>
      </w:r>
    </w:p>
    <w:p w:rsidR="00B61802" w:rsidRDefault="00B61802" w:rsidP="00B61802">
      <w:pPr>
        <w:pStyle w:val="ListParagraph"/>
        <w:numPr>
          <w:ilvl w:val="1"/>
          <w:numId w:val="1"/>
        </w:numPr>
      </w:pPr>
      <w:r>
        <w:t xml:space="preserve">For example:  Lasix 10mg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</w:p>
    <w:p w:rsidR="00B61802" w:rsidRDefault="00B61802" w:rsidP="00B61802">
      <w:pPr>
        <w:pStyle w:val="ListParagraph"/>
        <w:numPr>
          <w:ilvl w:val="2"/>
          <w:numId w:val="1"/>
        </w:numPr>
      </w:pPr>
      <w:r>
        <w:t>Sig:  1/2T (10MG) PO QD</w:t>
      </w:r>
    </w:p>
    <w:p w:rsidR="00B61802" w:rsidRDefault="00B61802">
      <w:r>
        <w:t>*If there is a whole tablet available you must use that instead of the half tab</w:t>
      </w:r>
    </w:p>
    <w:p w:rsidR="00B61802" w:rsidRDefault="00B61802">
      <w:r>
        <w:tab/>
        <w:t xml:space="preserve">Mirtazapine 15mg ½ tablet </w:t>
      </w:r>
      <w:proofErr w:type="spellStart"/>
      <w:r>
        <w:t>po</w:t>
      </w:r>
      <w:proofErr w:type="spellEnd"/>
      <w:r>
        <w:t xml:space="preserve"> </w:t>
      </w:r>
      <w:proofErr w:type="spellStart"/>
      <w:r>
        <w:t>qhs</w:t>
      </w:r>
      <w:proofErr w:type="spellEnd"/>
    </w:p>
    <w:p w:rsidR="00E26BE2" w:rsidRDefault="00E26BE2" w:rsidP="00E26BE2">
      <w:pPr>
        <w:pStyle w:val="ListParagraph"/>
        <w:numPr>
          <w:ilvl w:val="0"/>
          <w:numId w:val="1"/>
        </w:numPr>
      </w:pPr>
      <w:r>
        <w:t xml:space="preserve">Melatonin 7.5mg </w:t>
      </w:r>
      <w:proofErr w:type="spellStart"/>
      <w:r>
        <w:t>po</w:t>
      </w:r>
      <w:proofErr w:type="spellEnd"/>
      <w:r>
        <w:t xml:space="preserve"> qhs</w:t>
      </w:r>
      <w:bookmarkStart w:id="0" w:name="_GoBack"/>
      <w:bookmarkEnd w:id="0"/>
    </w:p>
    <w:p w:rsidR="00BE534A" w:rsidRDefault="00BE534A"/>
    <w:p w:rsidR="00BE534A" w:rsidRDefault="00BE534A" w:rsidP="00BE534A">
      <w:pPr>
        <w:pStyle w:val="ListParagraph"/>
        <w:numPr>
          <w:ilvl w:val="0"/>
          <w:numId w:val="1"/>
        </w:numPr>
      </w:pPr>
      <w:r>
        <w:t>If you have an order for 1 &amp; ½ tablets you MUST enter as 2 separate orders.</w:t>
      </w:r>
    </w:p>
    <w:p w:rsidR="00B61802" w:rsidRDefault="00B61802"/>
    <w:sectPr w:rsidR="00B61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F384E"/>
    <w:multiLevelType w:val="hybridMultilevel"/>
    <w:tmpl w:val="646C1540"/>
    <w:lvl w:ilvl="0" w:tplc="F0E667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C52F5"/>
    <w:multiLevelType w:val="hybridMultilevel"/>
    <w:tmpl w:val="D98A31AC"/>
    <w:lvl w:ilvl="0" w:tplc="8D3CB5B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B0F"/>
    <w:rsid w:val="00640B3E"/>
    <w:rsid w:val="00796B0F"/>
    <w:rsid w:val="0091578F"/>
    <w:rsid w:val="00B61802"/>
    <w:rsid w:val="00BE534A"/>
    <w:rsid w:val="00E2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E14A3-F333-43ED-ACDB-DF4ADDCD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D098C5D6</Template>
  <TotalTime>365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2</cp:revision>
  <dcterms:created xsi:type="dcterms:W3CDTF">2022-04-04T12:50:00Z</dcterms:created>
  <dcterms:modified xsi:type="dcterms:W3CDTF">2022-04-26T16:35:00Z</dcterms:modified>
</cp:coreProperties>
</file>