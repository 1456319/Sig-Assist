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EA0" w:rsidRDefault="00663E7D">
      <w:pPr>
        <w:rPr>
          <w:b/>
        </w:rPr>
      </w:pPr>
      <w:bookmarkStart w:id="0" w:name="_GoBack"/>
      <w:bookmarkEnd w:id="0"/>
      <w:r w:rsidRPr="00663E7D">
        <w:rPr>
          <w:b/>
          <w:highlight w:val="yellow"/>
        </w:rPr>
        <w:t>Military Time</w:t>
      </w:r>
    </w:p>
    <w:p w:rsidR="00663E7D" w:rsidRDefault="00663E7D">
      <w:pPr>
        <w:rPr>
          <w:b/>
        </w:rPr>
      </w:pPr>
      <w:r>
        <w:rPr>
          <w:b/>
        </w:rPr>
        <w:t>0000 = 12am</w:t>
      </w:r>
    </w:p>
    <w:p w:rsidR="00663E7D" w:rsidRDefault="00663E7D">
      <w:pPr>
        <w:rPr>
          <w:b/>
        </w:rPr>
      </w:pPr>
      <w:r>
        <w:rPr>
          <w:b/>
        </w:rPr>
        <w:t>0100 = 1am</w:t>
      </w:r>
    </w:p>
    <w:p w:rsidR="00663E7D" w:rsidRDefault="00663E7D">
      <w:pPr>
        <w:rPr>
          <w:b/>
        </w:rPr>
      </w:pPr>
      <w:r>
        <w:rPr>
          <w:b/>
        </w:rPr>
        <w:t>0200 = 2am</w:t>
      </w:r>
    </w:p>
    <w:p w:rsidR="00663E7D" w:rsidRDefault="00663E7D">
      <w:pPr>
        <w:rPr>
          <w:b/>
        </w:rPr>
      </w:pPr>
      <w:r>
        <w:rPr>
          <w:b/>
        </w:rPr>
        <w:t>0300= 3am</w:t>
      </w:r>
    </w:p>
    <w:p w:rsidR="00663E7D" w:rsidRDefault="00663E7D">
      <w:pPr>
        <w:rPr>
          <w:b/>
        </w:rPr>
      </w:pPr>
      <w:r>
        <w:rPr>
          <w:b/>
        </w:rPr>
        <w:t>0400= 4am</w:t>
      </w:r>
    </w:p>
    <w:p w:rsidR="00663E7D" w:rsidRDefault="00663E7D">
      <w:pPr>
        <w:rPr>
          <w:b/>
        </w:rPr>
      </w:pPr>
      <w:r>
        <w:rPr>
          <w:b/>
        </w:rPr>
        <w:t>0500= 5am</w:t>
      </w:r>
    </w:p>
    <w:p w:rsidR="00663E7D" w:rsidRDefault="00663E7D">
      <w:pPr>
        <w:rPr>
          <w:b/>
        </w:rPr>
      </w:pPr>
      <w:r>
        <w:rPr>
          <w:b/>
        </w:rPr>
        <w:t>0600 = 6am</w:t>
      </w:r>
    </w:p>
    <w:p w:rsidR="00663E7D" w:rsidRDefault="00663E7D">
      <w:pPr>
        <w:rPr>
          <w:b/>
        </w:rPr>
      </w:pPr>
      <w:r>
        <w:rPr>
          <w:b/>
        </w:rPr>
        <w:t>0700 = 7am</w:t>
      </w:r>
    </w:p>
    <w:p w:rsidR="00663E7D" w:rsidRDefault="00663E7D">
      <w:pPr>
        <w:rPr>
          <w:b/>
        </w:rPr>
      </w:pPr>
      <w:r>
        <w:rPr>
          <w:b/>
        </w:rPr>
        <w:t>0800 = 8am</w:t>
      </w:r>
    </w:p>
    <w:p w:rsidR="00663E7D" w:rsidRDefault="00663E7D">
      <w:pPr>
        <w:rPr>
          <w:b/>
        </w:rPr>
      </w:pPr>
      <w:r>
        <w:rPr>
          <w:b/>
        </w:rPr>
        <w:t>0900 = 9am</w:t>
      </w:r>
    </w:p>
    <w:p w:rsidR="00663E7D" w:rsidRDefault="00663E7D">
      <w:pPr>
        <w:rPr>
          <w:b/>
        </w:rPr>
      </w:pPr>
      <w:r>
        <w:rPr>
          <w:b/>
        </w:rPr>
        <w:t>1000 = 10am</w:t>
      </w:r>
    </w:p>
    <w:p w:rsidR="00663E7D" w:rsidRDefault="00663E7D">
      <w:pPr>
        <w:rPr>
          <w:b/>
        </w:rPr>
      </w:pPr>
      <w:r>
        <w:rPr>
          <w:b/>
        </w:rPr>
        <w:t>1100 = 11am</w:t>
      </w:r>
    </w:p>
    <w:p w:rsidR="00663E7D" w:rsidRDefault="00663E7D">
      <w:pPr>
        <w:rPr>
          <w:b/>
        </w:rPr>
      </w:pPr>
      <w:r>
        <w:rPr>
          <w:b/>
        </w:rPr>
        <w:t>1200 = 12pm</w:t>
      </w:r>
    </w:p>
    <w:p w:rsidR="00663E7D" w:rsidRDefault="00663E7D">
      <w:pPr>
        <w:rPr>
          <w:b/>
        </w:rPr>
      </w:pPr>
      <w:r>
        <w:rPr>
          <w:b/>
        </w:rPr>
        <w:t>1300 = 1pm</w:t>
      </w:r>
    </w:p>
    <w:p w:rsidR="00663E7D" w:rsidRDefault="00663E7D">
      <w:pPr>
        <w:rPr>
          <w:b/>
        </w:rPr>
      </w:pPr>
      <w:r>
        <w:rPr>
          <w:b/>
        </w:rPr>
        <w:t>1400 = 2pm</w:t>
      </w:r>
    </w:p>
    <w:p w:rsidR="00663E7D" w:rsidRDefault="00663E7D">
      <w:pPr>
        <w:rPr>
          <w:b/>
        </w:rPr>
      </w:pPr>
      <w:r>
        <w:rPr>
          <w:b/>
        </w:rPr>
        <w:t>1500 = 3pm</w:t>
      </w:r>
    </w:p>
    <w:p w:rsidR="00663E7D" w:rsidRDefault="00663E7D">
      <w:pPr>
        <w:rPr>
          <w:b/>
        </w:rPr>
      </w:pPr>
      <w:r>
        <w:rPr>
          <w:b/>
        </w:rPr>
        <w:t>1600 = 4pm</w:t>
      </w:r>
    </w:p>
    <w:p w:rsidR="00663E7D" w:rsidRDefault="00663E7D">
      <w:pPr>
        <w:rPr>
          <w:b/>
        </w:rPr>
      </w:pPr>
      <w:r>
        <w:rPr>
          <w:b/>
        </w:rPr>
        <w:t>1700 = 5pm</w:t>
      </w:r>
    </w:p>
    <w:p w:rsidR="00663E7D" w:rsidRDefault="00663E7D">
      <w:pPr>
        <w:rPr>
          <w:b/>
        </w:rPr>
      </w:pPr>
      <w:r>
        <w:rPr>
          <w:b/>
        </w:rPr>
        <w:t>1800 = 6pm</w:t>
      </w:r>
    </w:p>
    <w:p w:rsidR="00663E7D" w:rsidRDefault="00663E7D">
      <w:pPr>
        <w:rPr>
          <w:b/>
        </w:rPr>
      </w:pPr>
      <w:r>
        <w:rPr>
          <w:b/>
        </w:rPr>
        <w:t>1900 = 7pm</w:t>
      </w:r>
    </w:p>
    <w:p w:rsidR="00663E7D" w:rsidRDefault="00663E7D">
      <w:pPr>
        <w:rPr>
          <w:b/>
        </w:rPr>
      </w:pPr>
      <w:r>
        <w:rPr>
          <w:b/>
        </w:rPr>
        <w:t>2000 = 8pm</w:t>
      </w:r>
    </w:p>
    <w:p w:rsidR="00663E7D" w:rsidRDefault="00663E7D">
      <w:pPr>
        <w:rPr>
          <w:b/>
        </w:rPr>
      </w:pPr>
      <w:r>
        <w:rPr>
          <w:b/>
        </w:rPr>
        <w:t>2100 = 9pm</w:t>
      </w:r>
    </w:p>
    <w:p w:rsidR="00663E7D" w:rsidRDefault="00663E7D">
      <w:pPr>
        <w:rPr>
          <w:b/>
        </w:rPr>
      </w:pPr>
      <w:r>
        <w:rPr>
          <w:b/>
        </w:rPr>
        <w:t>2200 = 10pm</w:t>
      </w:r>
    </w:p>
    <w:p w:rsidR="00663E7D" w:rsidRPr="00663E7D" w:rsidRDefault="00663E7D">
      <w:pPr>
        <w:rPr>
          <w:b/>
        </w:rPr>
      </w:pPr>
      <w:r>
        <w:rPr>
          <w:b/>
        </w:rPr>
        <w:t>2300 = 11pm</w:t>
      </w:r>
    </w:p>
    <w:p w:rsidR="00663E7D" w:rsidRDefault="00663E7D"/>
    <w:sectPr w:rsidR="00663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E7D"/>
    <w:rsid w:val="00663E7D"/>
    <w:rsid w:val="00FE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1C00EB-7EDA-4C92-8E2B-7AF51D98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14E0EC01</Template>
  <TotalTime>3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1</cp:revision>
  <dcterms:created xsi:type="dcterms:W3CDTF">2022-04-05T17:18:00Z</dcterms:created>
  <dcterms:modified xsi:type="dcterms:W3CDTF">2022-04-05T17:21:00Z</dcterms:modified>
</cp:coreProperties>
</file>