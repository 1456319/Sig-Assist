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1B00" w:rsidRDefault="00B53F7B" w:rsidP="00B53F7B">
      <w:pPr>
        <w:jc w:val="center"/>
        <w:rPr>
          <w:b/>
        </w:rPr>
      </w:pPr>
      <w:r w:rsidRPr="00B53F7B">
        <w:rPr>
          <w:b/>
        </w:rPr>
        <w:t>ASSESSMENT WEEK 2 INSTRUCTIONS</w:t>
      </w:r>
    </w:p>
    <w:p w:rsidR="003C2CA6" w:rsidRDefault="003C2CA6" w:rsidP="003C2CA6">
      <w:pPr>
        <w:rPr>
          <w:b/>
        </w:rPr>
      </w:pPr>
      <w:r>
        <w:rPr>
          <w:b/>
        </w:rPr>
        <w:t>Date:</w:t>
      </w:r>
    </w:p>
    <w:p w:rsidR="003C2CA6" w:rsidRDefault="003C2CA6" w:rsidP="003C2CA6">
      <w:pPr>
        <w:rPr>
          <w:b/>
        </w:rPr>
      </w:pPr>
      <w:r>
        <w:rPr>
          <w:b/>
        </w:rPr>
        <w:t>Tech Name:</w:t>
      </w:r>
    </w:p>
    <w:p w:rsidR="003C2CA6" w:rsidRDefault="003C2CA6" w:rsidP="003C2CA6">
      <w:pPr>
        <w:rPr>
          <w:b/>
        </w:rPr>
      </w:pPr>
      <w:r>
        <w:rPr>
          <w:b/>
        </w:rPr>
        <w:t>Grade:</w:t>
      </w:r>
    </w:p>
    <w:p w:rsidR="00B53F7B" w:rsidRDefault="00B53F7B" w:rsidP="00B53F7B">
      <w:pPr>
        <w:jc w:val="center"/>
        <w:rPr>
          <w:b/>
        </w:rPr>
      </w:pPr>
    </w:p>
    <w:p w:rsidR="00635343" w:rsidRPr="00635343" w:rsidRDefault="00B53F7B" w:rsidP="00635343">
      <w:pPr>
        <w:pStyle w:val="ListParagraph"/>
        <w:numPr>
          <w:ilvl w:val="0"/>
          <w:numId w:val="2"/>
        </w:numPr>
      </w:pPr>
      <w:r>
        <w:t xml:space="preserve">Create a new resident in </w:t>
      </w:r>
      <w:r w:rsidR="00635343">
        <w:t>Concordia</w:t>
      </w:r>
      <w:r w:rsidR="003C2CA6">
        <w:t xml:space="preserve"> – </w:t>
      </w:r>
      <w:r w:rsidR="003C2CA6" w:rsidRPr="003C2CA6">
        <w:rPr>
          <w:b/>
        </w:rPr>
        <w:t>5 points</w:t>
      </w:r>
    </w:p>
    <w:p w:rsidR="00635343" w:rsidRPr="00635343" w:rsidRDefault="00635343" w:rsidP="00635343">
      <w:pPr>
        <w:pStyle w:val="ListParagraph"/>
        <w:numPr>
          <w:ilvl w:val="0"/>
          <w:numId w:val="2"/>
        </w:numPr>
      </w:pPr>
      <w:r>
        <w:rPr>
          <w:b/>
        </w:rPr>
        <w:t>Add the following allergies to your resident</w:t>
      </w:r>
    </w:p>
    <w:p w:rsidR="00635343" w:rsidRPr="00635343" w:rsidRDefault="00635343" w:rsidP="00635343">
      <w:pPr>
        <w:pStyle w:val="ListParagraph"/>
        <w:numPr>
          <w:ilvl w:val="1"/>
          <w:numId w:val="2"/>
        </w:numPr>
      </w:pPr>
      <w:r>
        <w:rPr>
          <w:b/>
        </w:rPr>
        <w:t>Flomax</w:t>
      </w:r>
      <w:bookmarkStart w:id="0" w:name="_GoBack"/>
      <w:bookmarkEnd w:id="0"/>
    </w:p>
    <w:p w:rsidR="00635343" w:rsidRDefault="00635343" w:rsidP="00635343">
      <w:pPr>
        <w:pStyle w:val="ListParagraph"/>
        <w:numPr>
          <w:ilvl w:val="1"/>
          <w:numId w:val="2"/>
        </w:numPr>
      </w:pPr>
      <w:r>
        <w:rPr>
          <w:b/>
        </w:rPr>
        <w:t>Vicodin</w:t>
      </w:r>
    </w:p>
    <w:p w:rsidR="00B53F7B" w:rsidRDefault="00B53F7B" w:rsidP="00B53F7B">
      <w:pPr>
        <w:pStyle w:val="ListParagraph"/>
        <w:numPr>
          <w:ilvl w:val="0"/>
          <w:numId w:val="2"/>
        </w:numPr>
      </w:pPr>
      <w:r>
        <w:t xml:space="preserve">Create a batch </w:t>
      </w:r>
    </w:p>
    <w:p w:rsidR="00B53F7B" w:rsidRDefault="00B53F7B" w:rsidP="00B53F7B">
      <w:pPr>
        <w:pStyle w:val="ListParagraph"/>
        <w:numPr>
          <w:ilvl w:val="1"/>
          <w:numId w:val="2"/>
        </w:numPr>
      </w:pPr>
      <w:r>
        <w:t xml:space="preserve">Batch Name = Your Name </w:t>
      </w:r>
    </w:p>
    <w:p w:rsidR="00B53F7B" w:rsidRDefault="00B53F7B" w:rsidP="00B53F7B">
      <w:pPr>
        <w:pStyle w:val="ListParagraph"/>
        <w:numPr>
          <w:ilvl w:val="2"/>
          <w:numId w:val="2"/>
        </w:numPr>
      </w:pPr>
      <w:r>
        <w:t>If your name is longer than 6 characters just do the first 6 characters of your name</w:t>
      </w:r>
    </w:p>
    <w:p w:rsidR="00B53F7B" w:rsidRDefault="00B53F7B" w:rsidP="00B53F7B">
      <w:pPr>
        <w:pStyle w:val="ListParagraph"/>
        <w:numPr>
          <w:ilvl w:val="1"/>
          <w:numId w:val="2"/>
        </w:numPr>
      </w:pPr>
      <w:r>
        <w:t>Batch Description = Assessment Week 2 for (Your Name)</w:t>
      </w:r>
    </w:p>
    <w:p w:rsidR="00B53F7B" w:rsidRPr="003C2CA6" w:rsidRDefault="00B53F7B" w:rsidP="00B53F7B">
      <w:pPr>
        <w:pStyle w:val="ListParagraph"/>
        <w:numPr>
          <w:ilvl w:val="0"/>
          <w:numId w:val="2"/>
        </w:numPr>
        <w:rPr>
          <w:b/>
        </w:rPr>
      </w:pPr>
      <w:r>
        <w:t xml:space="preserve">Enter orders in </w:t>
      </w:r>
      <w:proofErr w:type="spellStart"/>
      <w:r>
        <w:t>DocuTrack</w:t>
      </w:r>
      <w:proofErr w:type="spellEnd"/>
      <w:r>
        <w:t xml:space="preserve"> under the appropriate </w:t>
      </w:r>
      <w:r w:rsidR="003C2CA6">
        <w:t xml:space="preserve">facility listed on the document – </w:t>
      </w:r>
      <w:r w:rsidR="003C2CA6" w:rsidRPr="003C2CA6">
        <w:rPr>
          <w:b/>
        </w:rPr>
        <w:t>Each order is worth 10 points each</w:t>
      </w:r>
    </w:p>
    <w:p w:rsidR="00B53F7B" w:rsidRDefault="00B53F7B" w:rsidP="00B53F7B">
      <w:pPr>
        <w:pStyle w:val="ListParagraph"/>
        <w:numPr>
          <w:ilvl w:val="1"/>
          <w:numId w:val="2"/>
        </w:numPr>
      </w:pPr>
      <w:r>
        <w:t>Enter the orders in the batches you created above.</w:t>
      </w:r>
    </w:p>
    <w:p w:rsidR="00B53F7B" w:rsidRDefault="00B53F7B" w:rsidP="00B53F7B">
      <w:pPr>
        <w:pStyle w:val="ListParagraph"/>
        <w:numPr>
          <w:ilvl w:val="1"/>
          <w:numId w:val="2"/>
        </w:numPr>
      </w:pPr>
      <w:r>
        <w:t>For each of the orders, enter the medication using the residents you created above.</w:t>
      </w:r>
    </w:p>
    <w:p w:rsidR="00B53F7B" w:rsidRDefault="00B53F7B" w:rsidP="00B53F7B">
      <w:pPr>
        <w:pStyle w:val="ListParagraph"/>
        <w:numPr>
          <w:ilvl w:val="0"/>
          <w:numId w:val="2"/>
        </w:numPr>
      </w:pPr>
      <w:r>
        <w:t>Save your prescriptions</w:t>
      </w:r>
    </w:p>
    <w:p w:rsidR="00B53F7B" w:rsidRDefault="00B53F7B" w:rsidP="00B53F7B">
      <w:pPr>
        <w:pStyle w:val="ListParagraph"/>
        <w:numPr>
          <w:ilvl w:val="0"/>
          <w:numId w:val="2"/>
        </w:numPr>
      </w:pPr>
      <w:r>
        <w:t>Send images to PV1</w:t>
      </w:r>
    </w:p>
    <w:p w:rsidR="00B53F7B" w:rsidRPr="00B53F7B" w:rsidRDefault="00B53F7B" w:rsidP="00B53F7B">
      <w:pPr>
        <w:pStyle w:val="ListParagraph"/>
        <w:numPr>
          <w:ilvl w:val="0"/>
          <w:numId w:val="2"/>
        </w:numPr>
      </w:pPr>
      <w:r>
        <w:t>Email trainer when completed</w:t>
      </w:r>
    </w:p>
    <w:sectPr w:rsidR="00B53F7B" w:rsidRPr="00B53F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8012A5"/>
    <w:multiLevelType w:val="hybridMultilevel"/>
    <w:tmpl w:val="219849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A44CA"/>
    <w:multiLevelType w:val="hybridMultilevel"/>
    <w:tmpl w:val="BA2CBF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3F7B"/>
    <w:rsid w:val="003C2CA6"/>
    <w:rsid w:val="00635343"/>
    <w:rsid w:val="00B53F7B"/>
    <w:rsid w:val="00BB1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1C11631-6611-4452-9F90-7F45DEBC6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53F7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3EB02976</Template>
  <TotalTime>0</TotalTime>
  <Pages>1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Remedi</Company>
  <LinksUpToDate>false</LinksUpToDate>
  <CharactersWithSpaces>664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Holly Boersma</dc:creator>
  <cp:keywords/>
  <dc:description/>
  <cp:lastModifiedBy>Holly Boersma</cp:lastModifiedBy>
  <cp:revision>2</cp:revision>
  <dcterms:created xsi:type="dcterms:W3CDTF">2022-04-28T22:05:00Z</dcterms:created>
  <dcterms:modified xsi:type="dcterms:W3CDTF">2022-04-28T22:05:00Z</dcterms:modified>
</cp:coreProperties>
</file>