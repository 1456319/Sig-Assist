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712" w:rsidRDefault="002D2712">
      <w:r>
        <w:t xml:space="preserve">Future Dated </w:t>
      </w:r>
      <w:proofErr w:type="spellStart"/>
      <w:r>
        <w:t>Paxit</w:t>
      </w:r>
      <w:proofErr w:type="spellEnd"/>
      <w:r>
        <w:t>: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The facility wants us to send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 xml:space="preserve">It’s starting OUTSIDE of our 3 day </w:t>
      </w:r>
      <w:proofErr w:type="spellStart"/>
      <w:r>
        <w:t>Paxit</w:t>
      </w:r>
      <w:proofErr w:type="spellEnd"/>
      <w:r>
        <w:t xml:space="preserve"> window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Start Date = The date you want the med to start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QUANTITY = 1 DAY SUPPLY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DAYS SUPPLY = 1</w:t>
      </w:r>
      <w:r w:rsidR="00DA60F3">
        <w:t xml:space="preserve"> </w:t>
      </w:r>
      <w:r>
        <w:t>DAY SUPPLY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CYCLE FILL = CHECKED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>UNIT DOSE = CHECKED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 xml:space="preserve">PROFILE ONLY = CHECKED </w:t>
      </w:r>
    </w:p>
    <w:p w:rsidR="002D2712" w:rsidRDefault="002D2712" w:rsidP="002D2712">
      <w:pPr>
        <w:pStyle w:val="ListParagraph"/>
        <w:numPr>
          <w:ilvl w:val="0"/>
          <w:numId w:val="1"/>
        </w:numPr>
      </w:pPr>
      <w:r>
        <w:t xml:space="preserve">PACKAGE TYPE = PAXIT </w:t>
      </w:r>
    </w:p>
    <w:p w:rsidR="002D2712" w:rsidRDefault="002D2712" w:rsidP="002D2712"/>
    <w:p w:rsidR="002D2712" w:rsidRDefault="002D2712" w:rsidP="002D2712">
      <w:r>
        <w:t>Example:  Vitamin D 50,000 units once a month on the 10</w:t>
      </w:r>
      <w:r w:rsidRPr="002D2712">
        <w:rPr>
          <w:vertAlign w:val="superscript"/>
        </w:rPr>
        <w:t>th</w:t>
      </w:r>
    </w:p>
    <w:p w:rsidR="002D2712" w:rsidRDefault="002D2712" w:rsidP="002D2712">
      <w:r>
        <w:t xml:space="preserve">Example:  Furosemide 40mg </w:t>
      </w:r>
      <w:proofErr w:type="spellStart"/>
      <w:r>
        <w:t>po</w:t>
      </w:r>
      <w:proofErr w:type="spellEnd"/>
      <w:r>
        <w:t xml:space="preserve"> on the 7</w:t>
      </w:r>
      <w:r w:rsidRPr="002D2712">
        <w:rPr>
          <w:vertAlign w:val="superscript"/>
        </w:rPr>
        <w:t>th</w:t>
      </w:r>
    </w:p>
    <w:p w:rsidR="002D2712" w:rsidRDefault="002D2712" w:rsidP="002D2712"/>
    <w:p w:rsidR="002D2712" w:rsidRPr="00DA60F3" w:rsidRDefault="002D2712" w:rsidP="002D2712">
      <w:pPr>
        <w:rPr>
          <w:highlight w:val="yellow"/>
        </w:rPr>
      </w:pPr>
      <w:r w:rsidRPr="00DA60F3">
        <w:rPr>
          <w:highlight w:val="yellow"/>
        </w:rPr>
        <w:t>Today (4/5)</w:t>
      </w:r>
      <w:r w:rsidRPr="00DA60F3">
        <w:rPr>
          <w:highlight w:val="yellow"/>
        </w:rPr>
        <w:tab/>
      </w:r>
    </w:p>
    <w:p w:rsidR="002D2712" w:rsidRPr="00DA60F3" w:rsidRDefault="002D2712" w:rsidP="002D2712">
      <w:pPr>
        <w:rPr>
          <w:highlight w:val="yellow"/>
        </w:rPr>
      </w:pPr>
      <w:r w:rsidRPr="00DA60F3">
        <w:rPr>
          <w:highlight w:val="yellow"/>
        </w:rPr>
        <w:t>Tomorrow (4/6</w:t>
      </w:r>
      <w:r w:rsidR="00DA60F3" w:rsidRPr="00DA60F3">
        <w:rPr>
          <w:highlight w:val="yellow"/>
        </w:rPr>
        <w:t>)</w:t>
      </w:r>
    </w:p>
    <w:p w:rsidR="002D2712" w:rsidRDefault="002D2712" w:rsidP="002D2712">
      <w:r w:rsidRPr="00DA60F3">
        <w:rPr>
          <w:highlight w:val="yellow"/>
        </w:rPr>
        <w:t>Next Day (4/7)</w:t>
      </w:r>
      <w:r>
        <w:tab/>
      </w:r>
    </w:p>
    <w:p w:rsidR="00DA60F3" w:rsidRDefault="00DA60F3" w:rsidP="002D2712"/>
    <w:p w:rsidR="00DA60F3" w:rsidRDefault="00DA60F3" w:rsidP="002D2712">
      <w:r>
        <w:t xml:space="preserve">Example:  Potassium 10meq </w:t>
      </w:r>
      <w:proofErr w:type="spellStart"/>
      <w:r>
        <w:t>po</w:t>
      </w:r>
      <w:proofErr w:type="spellEnd"/>
      <w:r>
        <w:t xml:space="preserve"> BID start on 4/16</w:t>
      </w:r>
    </w:p>
    <w:p w:rsidR="00DA60F3" w:rsidRDefault="00DA60F3" w:rsidP="002D2712">
      <w:r>
        <w:t xml:space="preserve">Example:  Vitamin </w:t>
      </w:r>
      <w:r w:rsidR="0089329A">
        <w:t>D 50,000u once a month on the 23</w:t>
      </w:r>
      <w:r w:rsidR="0089329A" w:rsidRPr="0089329A">
        <w:rPr>
          <w:vertAlign w:val="superscript"/>
        </w:rPr>
        <w:t>rd</w:t>
      </w:r>
    </w:p>
    <w:p w:rsidR="0089329A" w:rsidRDefault="0089329A" w:rsidP="002D2712">
      <w:r>
        <w:t xml:space="preserve">Example:  </w:t>
      </w:r>
      <w:proofErr w:type="spellStart"/>
      <w:r>
        <w:t>Keppra</w:t>
      </w:r>
      <w:proofErr w:type="spellEnd"/>
      <w:r>
        <w:t xml:space="preserve"> 500mg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qid</w:t>
      </w:r>
      <w:proofErr w:type="spellEnd"/>
      <w:r>
        <w:t xml:space="preserve"> – begin on the 11th</w:t>
      </w:r>
      <w:bookmarkStart w:id="0" w:name="_GoBack"/>
      <w:bookmarkEnd w:id="0"/>
    </w:p>
    <w:p w:rsidR="00DA60F3" w:rsidRDefault="00DA60F3" w:rsidP="002D2712"/>
    <w:sectPr w:rsidR="00DA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904F0"/>
    <w:multiLevelType w:val="hybridMultilevel"/>
    <w:tmpl w:val="6DB40CA8"/>
    <w:lvl w:ilvl="0" w:tplc="49A80C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712"/>
    <w:rsid w:val="002D2712"/>
    <w:rsid w:val="006D6CEA"/>
    <w:rsid w:val="0089329A"/>
    <w:rsid w:val="00DA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CAAA1-5D7F-4378-9BE8-B61E7C41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88637C76</Template>
  <TotalTime>113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1</cp:revision>
  <dcterms:created xsi:type="dcterms:W3CDTF">2022-04-05T12:40:00Z</dcterms:created>
  <dcterms:modified xsi:type="dcterms:W3CDTF">2022-04-05T15:06:00Z</dcterms:modified>
</cp:coreProperties>
</file>