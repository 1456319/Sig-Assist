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369" w:rsidRDefault="009D039B">
      <w:pPr>
        <w:rPr>
          <w:b/>
        </w:rPr>
      </w:pPr>
      <w:r w:rsidRPr="009D039B">
        <w:rPr>
          <w:b/>
        </w:rPr>
        <w:t>BULK MEDS</w:t>
      </w:r>
    </w:p>
    <w:p w:rsidR="009D039B" w:rsidRDefault="009D039B">
      <w:pPr>
        <w:rPr>
          <w:b/>
        </w:rPr>
      </w:pPr>
      <w:r w:rsidRPr="009D039B">
        <w:rPr>
          <w:b/>
          <w:highlight w:val="yellow"/>
        </w:rPr>
        <w:t xml:space="preserve">Eye </w:t>
      </w:r>
      <w:r w:rsidR="00220026">
        <w:rPr>
          <w:b/>
          <w:highlight w:val="yellow"/>
        </w:rPr>
        <w:t xml:space="preserve">&amp; Ear </w:t>
      </w:r>
      <w:r w:rsidRPr="009D039B">
        <w:rPr>
          <w:b/>
          <w:highlight w:val="yellow"/>
        </w:rPr>
        <w:t>Drops</w:t>
      </w:r>
    </w:p>
    <w:p w:rsidR="009D039B" w:rsidRPr="009D039B" w:rsidRDefault="009D039B">
      <w:r w:rsidRPr="009D039B">
        <w:t>Common Sig Codes</w:t>
      </w:r>
    </w:p>
    <w:p w:rsidR="009D039B" w:rsidRPr="009D039B" w:rsidRDefault="009D039B">
      <w:r w:rsidRPr="009D039B">
        <w:t>1gtt – 1 drop</w:t>
      </w:r>
    </w:p>
    <w:p w:rsidR="009D039B" w:rsidRPr="009D039B" w:rsidRDefault="009D039B">
      <w:r w:rsidRPr="009D039B">
        <w:t>2gtt – 2 drops</w:t>
      </w:r>
    </w:p>
    <w:p w:rsidR="009D039B" w:rsidRPr="009D039B" w:rsidRDefault="009D039B">
      <w:r w:rsidRPr="009D039B">
        <w:t>OU – Both Eyes</w:t>
      </w:r>
    </w:p>
    <w:p w:rsidR="009D039B" w:rsidRPr="009D039B" w:rsidRDefault="009D039B">
      <w:r w:rsidRPr="009D039B">
        <w:t>OD – Right Eye</w:t>
      </w:r>
    </w:p>
    <w:p w:rsidR="00220026" w:rsidRDefault="009D039B">
      <w:r w:rsidRPr="009D039B">
        <w:t>OS – Left Eye</w:t>
      </w:r>
    </w:p>
    <w:p w:rsidR="00220026" w:rsidRDefault="00220026">
      <w:r>
        <w:t>AU- Both Ears</w:t>
      </w:r>
    </w:p>
    <w:p w:rsidR="00220026" w:rsidRDefault="00220026">
      <w:r>
        <w:t>AD- Right Ear</w:t>
      </w:r>
    </w:p>
    <w:p w:rsidR="00220026" w:rsidRDefault="00220026">
      <w:r>
        <w:t>AL – Left Ear</w:t>
      </w:r>
    </w:p>
    <w:p w:rsidR="009D039B" w:rsidRDefault="009D039B">
      <w:r>
        <w:t>Routine and PRN send 1 bottle</w:t>
      </w:r>
      <w:r w:rsidR="00DB3BF7">
        <w:t xml:space="preserve"> initially</w:t>
      </w:r>
    </w:p>
    <w:p w:rsidR="009D039B" w:rsidRDefault="009D039B">
      <w:r>
        <w:t>20 drops per ML</w:t>
      </w:r>
    </w:p>
    <w:p w:rsidR="00220026" w:rsidRDefault="00220026">
      <w:r>
        <w:t>Example</w:t>
      </w:r>
      <w:r w:rsidR="001C4E3D">
        <w:t xml:space="preserve"> Orders</w:t>
      </w:r>
      <w:r>
        <w:t>:</w:t>
      </w:r>
    </w:p>
    <w:p w:rsidR="00220026" w:rsidRDefault="00220026" w:rsidP="00220026">
      <w:pPr>
        <w:pStyle w:val="ListParagraph"/>
        <w:numPr>
          <w:ilvl w:val="0"/>
          <w:numId w:val="1"/>
        </w:numPr>
      </w:pPr>
      <w:proofErr w:type="spellStart"/>
      <w:r>
        <w:t>Tobradex</w:t>
      </w:r>
      <w:proofErr w:type="spellEnd"/>
      <w:r>
        <w:t xml:space="preserve"> 1 DROP INTO EACH EYE BID </w:t>
      </w:r>
      <w:r>
        <w:tab/>
      </w:r>
    </w:p>
    <w:p w:rsidR="00220026" w:rsidRDefault="00384275" w:rsidP="00220026">
      <w:pPr>
        <w:pStyle w:val="ListParagraph"/>
        <w:numPr>
          <w:ilvl w:val="0"/>
          <w:numId w:val="1"/>
        </w:numPr>
      </w:pPr>
      <w:proofErr w:type="spellStart"/>
      <w:r>
        <w:t>Debrox</w:t>
      </w:r>
      <w:proofErr w:type="spellEnd"/>
      <w:r>
        <w:t xml:space="preserve"> – 4 drops into each ear at bedtime x 5 days then flush</w:t>
      </w:r>
    </w:p>
    <w:p w:rsidR="00384275" w:rsidRDefault="00384275" w:rsidP="00220026">
      <w:pPr>
        <w:pStyle w:val="ListParagraph"/>
        <w:numPr>
          <w:ilvl w:val="0"/>
          <w:numId w:val="1"/>
        </w:numPr>
      </w:pPr>
      <w:proofErr w:type="spellStart"/>
      <w:r>
        <w:t>Ofloxacin</w:t>
      </w:r>
      <w:proofErr w:type="spellEnd"/>
      <w:r>
        <w:t xml:space="preserve"> 2 drops into left eye </w:t>
      </w:r>
      <w:proofErr w:type="spellStart"/>
      <w:r>
        <w:t>qid</w:t>
      </w:r>
      <w:proofErr w:type="spellEnd"/>
      <w:r>
        <w:t xml:space="preserve"> </w:t>
      </w:r>
      <w:r>
        <w:tab/>
      </w:r>
    </w:p>
    <w:p w:rsidR="001C4E3D" w:rsidRDefault="001C4E3D" w:rsidP="00220026">
      <w:pPr>
        <w:pStyle w:val="ListParagraph"/>
        <w:numPr>
          <w:ilvl w:val="0"/>
          <w:numId w:val="1"/>
        </w:numPr>
      </w:pPr>
      <w:r>
        <w:t>Atropine 4 drops by mouth Every 4 hours as needed for secretions</w:t>
      </w:r>
      <w:r>
        <w:tab/>
      </w:r>
      <w:r>
        <w:tab/>
      </w:r>
    </w:p>
    <w:p w:rsidR="00DB2E62" w:rsidRDefault="00DB2E62"/>
    <w:p w:rsidR="00DB2E62" w:rsidRDefault="00DB2E62">
      <w:pPr>
        <w:rPr>
          <w:b/>
        </w:rPr>
      </w:pPr>
      <w:r w:rsidRPr="003B7638">
        <w:rPr>
          <w:b/>
          <w:highlight w:val="yellow"/>
        </w:rPr>
        <w:t>Inhalers</w:t>
      </w:r>
    </w:p>
    <w:p w:rsidR="00DB2E62" w:rsidRDefault="00DB2E62">
      <w:r>
        <w:t>Common Sig Codes</w:t>
      </w:r>
    </w:p>
    <w:p w:rsidR="00DB2E62" w:rsidRDefault="00DB2E62">
      <w:r>
        <w:t>1P = 1 PUFF</w:t>
      </w:r>
    </w:p>
    <w:p w:rsidR="00DB2E62" w:rsidRDefault="00DB2E62">
      <w:r>
        <w:t>2P = 2 PUFFS</w:t>
      </w:r>
    </w:p>
    <w:p w:rsidR="00DB2E62" w:rsidRDefault="00DB2E62">
      <w:r>
        <w:t>Routine and PRN send 1 inhaler initially</w:t>
      </w:r>
    </w:p>
    <w:p w:rsidR="00DB2E62" w:rsidRDefault="00DB2E62">
      <w:r>
        <w:t>Refer to cheat sheet or google for # of doses (puffs/inhalations) per inhaler</w:t>
      </w:r>
    </w:p>
    <w:p w:rsidR="001C4E3D" w:rsidRDefault="001C4E3D">
      <w:r>
        <w:t>Example Orders:</w:t>
      </w:r>
    </w:p>
    <w:p w:rsidR="001C4E3D" w:rsidRDefault="001C4E3D" w:rsidP="001C4E3D">
      <w:pPr>
        <w:pStyle w:val="ListParagraph"/>
        <w:numPr>
          <w:ilvl w:val="0"/>
          <w:numId w:val="2"/>
        </w:numPr>
      </w:pPr>
      <w:r>
        <w:t>Advair 250/50 1 inhalation two times a day for inhaler</w:t>
      </w:r>
      <w:r>
        <w:tab/>
      </w:r>
    </w:p>
    <w:p w:rsidR="001C4E3D" w:rsidRDefault="001C4E3D" w:rsidP="001C4E3D">
      <w:pPr>
        <w:pStyle w:val="ListParagraph"/>
        <w:numPr>
          <w:ilvl w:val="0"/>
          <w:numId w:val="2"/>
        </w:numPr>
      </w:pPr>
      <w:r>
        <w:t>Albuterol HFA 2 puffs orally every 4 hours as needed for wheezing and shortness of breath</w:t>
      </w:r>
    </w:p>
    <w:p w:rsidR="001C4E3D" w:rsidRDefault="001C4E3D" w:rsidP="001C4E3D">
      <w:pPr>
        <w:pStyle w:val="ListParagraph"/>
        <w:numPr>
          <w:ilvl w:val="0"/>
          <w:numId w:val="2"/>
        </w:numPr>
      </w:pPr>
      <w:r>
        <w:t>SYMBICORT 80-4.5 2 PUFFS ORALLY TWO TIMES A DAY FOR SOB</w:t>
      </w:r>
    </w:p>
    <w:p w:rsidR="001C4E3D" w:rsidRDefault="001C4E3D">
      <w:pPr>
        <w:rPr>
          <w:b/>
          <w:highlight w:val="yellow"/>
        </w:rPr>
      </w:pPr>
    </w:p>
    <w:p w:rsidR="003B7638" w:rsidRDefault="003B7638">
      <w:pPr>
        <w:rPr>
          <w:b/>
        </w:rPr>
      </w:pPr>
      <w:r w:rsidRPr="003B7638">
        <w:rPr>
          <w:b/>
          <w:highlight w:val="yellow"/>
        </w:rPr>
        <w:lastRenderedPageBreak/>
        <w:t>Liquids</w:t>
      </w:r>
      <w:r w:rsidRPr="003B7638">
        <w:rPr>
          <w:b/>
        </w:rPr>
        <w:t xml:space="preserve"> </w:t>
      </w:r>
    </w:p>
    <w:p w:rsidR="003B7638" w:rsidRPr="0086450F" w:rsidRDefault="003B7638">
      <w:r w:rsidRPr="0086450F">
        <w:t>Routine – UP TO A 30 DAY SUPPLY</w:t>
      </w:r>
    </w:p>
    <w:p w:rsidR="003B7638" w:rsidRPr="0086450F" w:rsidRDefault="003B7638">
      <w:r w:rsidRPr="0086450F">
        <w:t>PRN – 1 bottle if can’t be broken or 120ml if can be broken</w:t>
      </w:r>
    </w:p>
    <w:p w:rsidR="003B7638" w:rsidRPr="0086450F" w:rsidRDefault="003B7638">
      <w:r w:rsidRPr="0086450F">
        <w:t>Sig structure should be</w:t>
      </w:r>
      <w:r w:rsidR="0086450F">
        <w:t>:</w:t>
      </w:r>
    </w:p>
    <w:p w:rsidR="003B7638" w:rsidRPr="0086450F" w:rsidRDefault="003B7638">
      <w:r w:rsidRPr="0086450F">
        <w:t>ML (MG, GM, OR MCG</w:t>
      </w:r>
      <w:r w:rsidR="009435AF">
        <w:t xml:space="preserve">, ETC – IF MED </w:t>
      </w:r>
      <w:proofErr w:type="gramStart"/>
      <w:r w:rsidR="009435AF">
        <w:t xml:space="preserve">INDICATES </w:t>
      </w:r>
      <w:r w:rsidRPr="0086450F">
        <w:t>)</w:t>
      </w:r>
      <w:proofErr w:type="gramEnd"/>
      <w:r w:rsidRPr="0086450F">
        <w:t xml:space="preserve"> ROUTE FREQUENCY DIAGNOSIS</w:t>
      </w:r>
    </w:p>
    <w:p w:rsidR="003B7638" w:rsidRPr="0086450F" w:rsidRDefault="003B7638">
      <w:r w:rsidRPr="0086450F">
        <w:t>TYPICALLY GIVEN BY MOUTH</w:t>
      </w:r>
    </w:p>
    <w:p w:rsidR="003B7638" w:rsidRPr="0086450F" w:rsidRDefault="003B7638">
      <w:r w:rsidRPr="0086450F">
        <w:t>SIG CODES</w:t>
      </w:r>
    </w:p>
    <w:p w:rsidR="003B7638" w:rsidRPr="0086450F" w:rsidRDefault="003B7638">
      <w:r w:rsidRPr="0086450F">
        <w:t>PO = BY MOUTH</w:t>
      </w:r>
    </w:p>
    <w:p w:rsidR="003B7638" w:rsidRPr="0086450F" w:rsidRDefault="003B7638">
      <w:r w:rsidRPr="0086450F">
        <w:t>GT = PER G-TUBE</w:t>
      </w:r>
    </w:p>
    <w:p w:rsidR="003B7638" w:rsidRDefault="003B7638">
      <w:r w:rsidRPr="0086450F">
        <w:t>LABELS – 1 LABEL PER BOTTLE SENT</w:t>
      </w:r>
    </w:p>
    <w:p w:rsidR="009435AF" w:rsidRDefault="009435AF">
      <w:r>
        <w:t>Example orders:</w:t>
      </w:r>
    </w:p>
    <w:p w:rsidR="009435AF" w:rsidRDefault="009435AF" w:rsidP="009435AF">
      <w:pPr>
        <w:pStyle w:val="ListParagraph"/>
        <w:numPr>
          <w:ilvl w:val="0"/>
          <w:numId w:val="3"/>
        </w:numPr>
      </w:pPr>
      <w:r>
        <w:t>Nystatin suspension 6ml by mouth 4 times a day for oral candidiasis</w:t>
      </w:r>
    </w:p>
    <w:p w:rsidR="009435AF" w:rsidRDefault="009435AF" w:rsidP="009435AF">
      <w:pPr>
        <w:pStyle w:val="ListParagraph"/>
        <w:numPr>
          <w:ilvl w:val="0"/>
          <w:numId w:val="3"/>
        </w:numPr>
      </w:pPr>
      <w:r>
        <w:t>KEPPRA 5ML G-TUBE 2 TIMES A DAY</w:t>
      </w:r>
      <w:r>
        <w:tab/>
      </w:r>
    </w:p>
    <w:p w:rsidR="00813760" w:rsidRDefault="00813760" w:rsidP="009435AF">
      <w:pPr>
        <w:pStyle w:val="ListParagraph"/>
        <w:numPr>
          <w:ilvl w:val="0"/>
          <w:numId w:val="3"/>
        </w:numPr>
      </w:pPr>
      <w:r>
        <w:t>LACTULOSE 15ML BY MOUTH EVERY 24 HOURS AS NEEDED FOR CONSTIPATION</w:t>
      </w:r>
    </w:p>
    <w:p w:rsidR="009435AF" w:rsidRDefault="00813760" w:rsidP="009435AF">
      <w:pPr>
        <w:pStyle w:val="ListParagraph"/>
        <w:numPr>
          <w:ilvl w:val="0"/>
          <w:numId w:val="3"/>
        </w:numPr>
      </w:pPr>
      <w:r>
        <w:t>Milk of mag 30ml by mouth once a day as needed for constipation</w:t>
      </w:r>
      <w:r>
        <w:tab/>
      </w:r>
      <w:r w:rsidR="009435AF">
        <w:tab/>
      </w:r>
    </w:p>
    <w:p w:rsidR="00DD02CE" w:rsidRDefault="00DD02CE"/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DD02CE" w:rsidRDefault="00DD02CE">
      <w:r w:rsidRPr="00DD02CE">
        <w:rPr>
          <w:highlight w:val="yellow"/>
        </w:rPr>
        <w:t>Nebs – Are Breathing Treatments</w:t>
      </w:r>
    </w:p>
    <w:p w:rsidR="00DD02CE" w:rsidRDefault="00DD02CE">
      <w:r>
        <w:t>Typically a box cannot be broken</w:t>
      </w:r>
    </w:p>
    <w:p w:rsidR="00DD02CE" w:rsidRDefault="00DD02CE">
      <w:r>
        <w:t>ALBUTEROL IF THEY DON’T’ SPECIFY THE STRENGTH ALWAYS CHOOSE 0.083% unless otherwise specified</w:t>
      </w:r>
    </w:p>
    <w:p w:rsidR="00DD02CE" w:rsidRDefault="00DD02CE">
      <w:r>
        <w:t>If they don’t specify a route use NEB sig code</w:t>
      </w:r>
    </w:p>
    <w:p w:rsidR="00DD02CE" w:rsidRDefault="00DD02CE">
      <w:r>
        <w:t>Routine – send close to a 30 day supply without going over</w:t>
      </w:r>
    </w:p>
    <w:p w:rsidR="00DD02CE" w:rsidRDefault="00DD02CE">
      <w:r>
        <w:t xml:space="preserve">PRN – 1 box </w:t>
      </w:r>
    </w:p>
    <w:p w:rsidR="00DD02CE" w:rsidRDefault="00DD02CE">
      <w:r>
        <w:t>Sig Structure should be</w:t>
      </w:r>
    </w:p>
    <w:p w:rsidR="00DD02CE" w:rsidRDefault="00DD02CE">
      <w:r>
        <w:t>1V ROUTE, FREQUENCY, DIAGNOSIS</w:t>
      </w:r>
    </w:p>
    <w:p w:rsidR="00DD02CE" w:rsidRDefault="00DD02CE">
      <w:r>
        <w:t>SIG CODES</w:t>
      </w:r>
    </w:p>
    <w:p w:rsidR="00DD02CE" w:rsidRDefault="00DD02CE">
      <w:r>
        <w:t>1V = 1 VIAL</w:t>
      </w:r>
    </w:p>
    <w:p w:rsidR="00DD02CE" w:rsidRDefault="00DD02CE">
      <w:r>
        <w:t>NEB = VIA NEBULIZER</w:t>
      </w:r>
    </w:p>
    <w:p w:rsidR="00DD02CE" w:rsidRDefault="00DD02CE">
      <w:r>
        <w:t>HHN = PER HAND HELD NEBULIZER</w:t>
      </w:r>
    </w:p>
    <w:p w:rsidR="00DD02CE" w:rsidRDefault="00DD02CE">
      <w:r>
        <w:t>FSOB = FOR SHORTNESS OF BREATH</w:t>
      </w:r>
    </w:p>
    <w:p w:rsidR="00DD02CE" w:rsidRDefault="00DD02CE">
      <w:r>
        <w:t>FSOBW = FOR SHORTNESS OF BREATH OR WHEEZING</w:t>
      </w:r>
    </w:p>
    <w:p w:rsidR="00DD02CE" w:rsidRDefault="00DD02CE">
      <w:r>
        <w:t>FWHZ = FOR WHEEZING</w:t>
      </w:r>
    </w:p>
    <w:p w:rsidR="00813760" w:rsidRDefault="00813760">
      <w:r>
        <w:t>Example orders:</w:t>
      </w:r>
    </w:p>
    <w:p w:rsidR="00813760" w:rsidRDefault="00813760" w:rsidP="00813760">
      <w:pPr>
        <w:pStyle w:val="ListParagraph"/>
        <w:numPr>
          <w:ilvl w:val="0"/>
          <w:numId w:val="4"/>
        </w:numPr>
      </w:pPr>
      <w:r>
        <w:t xml:space="preserve">Albuterol  0.083% 1 inhalation by mouth every 6 hours prn for sob / </w:t>
      </w:r>
      <w:proofErr w:type="spellStart"/>
      <w:r>
        <w:t>copd</w:t>
      </w:r>
      <w:proofErr w:type="spellEnd"/>
      <w:r>
        <w:tab/>
      </w:r>
    </w:p>
    <w:p w:rsidR="00813760" w:rsidRDefault="00813760" w:rsidP="00813760">
      <w:pPr>
        <w:pStyle w:val="ListParagraph"/>
        <w:numPr>
          <w:ilvl w:val="0"/>
          <w:numId w:val="4"/>
        </w:numPr>
      </w:pPr>
      <w:proofErr w:type="spellStart"/>
      <w:r>
        <w:t>Duoneb</w:t>
      </w:r>
      <w:proofErr w:type="spellEnd"/>
      <w:r>
        <w:t xml:space="preserve"> 1 dose inhale orally every 4 hours for COPD</w:t>
      </w:r>
      <w:r>
        <w:tab/>
      </w: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813760" w:rsidRDefault="00813760">
      <w:pPr>
        <w:rPr>
          <w:highlight w:val="yellow"/>
        </w:rPr>
      </w:pPr>
    </w:p>
    <w:p w:rsidR="002A275E" w:rsidRDefault="002A275E">
      <w:r w:rsidRPr="002A275E">
        <w:rPr>
          <w:highlight w:val="yellow"/>
        </w:rPr>
        <w:lastRenderedPageBreak/>
        <w:t>NASAL SPRAYS</w:t>
      </w:r>
    </w:p>
    <w:p w:rsidR="002A275E" w:rsidRDefault="002A275E">
      <w:r>
        <w:t>ROUTINE AND PRN – SEND 1 BOTTLE INTIALLY</w:t>
      </w:r>
    </w:p>
    <w:p w:rsidR="002A275E" w:rsidRDefault="002A275E">
      <w:r>
        <w:t>SIG CODES</w:t>
      </w:r>
    </w:p>
    <w:p w:rsidR="002A275E" w:rsidRDefault="002A275E">
      <w:r>
        <w:t>1SP = 1 SPRAY</w:t>
      </w:r>
    </w:p>
    <w:p w:rsidR="002A275E" w:rsidRDefault="002A275E">
      <w:r>
        <w:t>2SP = 2 SPRAYS</w:t>
      </w:r>
    </w:p>
    <w:p w:rsidR="002A275E" w:rsidRDefault="002A275E">
      <w:r>
        <w:t>ENOS = INTO EACH NOSTRIL</w:t>
      </w:r>
    </w:p>
    <w:p w:rsidR="00C20BB9" w:rsidRDefault="00C20BB9">
      <w:r>
        <w:t>Refer to cheat sheet or google for # of doses (puffs/inhalations) per inhaler</w:t>
      </w:r>
    </w:p>
    <w:p w:rsidR="00C20BB9" w:rsidRDefault="00C20BB9">
      <w:r>
        <w:t>Example Order:</w:t>
      </w:r>
    </w:p>
    <w:p w:rsidR="00C20BB9" w:rsidRDefault="00C20BB9" w:rsidP="00C20BB9">
      <w:pPr>
        <w:pStyle w:val="ListParagraph"/>
        <w:numPr>
          <w:ilvl w:val="0"/>
          <w:numId w:val="5"/>
        </w:numPr>
      </w:pPr>
      <w:r>
        <w:t>Fluticasone Spray:  1 spray in each nostril bid as needed for rhinitis</w:t>
      </w:r>
    </w:p>
    <w:p w:rsidR="00C20BB9" w:rsidRDefault="00C20BB9"/>
    <w:p w:rsidR="00E3077B" w:rsidRDefault="00E3077B">
      <w:r w:rsidRPr="00E3077B">
        <w:rPr>
          <w:highlight w:val="yellow"/>
        </w:rPr>
        <w:t>PATCHES</w:t>
      </w:r>
      <w:r>
        <w:t xml:space="preserve"> </w:t>
      </w:r>
    </w:p>
    <w:p w:rsidR="00E3077B" w:rsidRDefault="00E3077B">
      <w:r>
        <w:t>ROUTINE – SEND UP TO A 30 DAY SUPPLY</w:t>
      </w:r>
    </w:p>
    <w:p w:rsidR="00E3077B" w:rsidRDefault="00E3077B">
      <w:r>
        <w:t>PRN – SEND 1 BOX</w:t>
      </w:r>
    </w:p>
    <w:p w:rsidR="00E3077B" w:rsidRDefault="00E3077B">
      <w:r>
        <w:t>SIG CODES:</w:t>
      </w:r>
    </w:p>
    <w:p w:rsidR="00E3077B" w:rsidRDefault="00E3077B">
      <w:r>
        <w:t>1PA = 1 PATCH</w:t>
      </w:r>
    </w:p>
    <w:p w:rsidR="00E3077B" w:rsidRDefault="00E3077B">
      <w:r>
        <w:t>TPCL = TOPICALLY</w:t>
      </w:r>
    </w:p>
    <w:p w:rsidR="00E3077B" w:rsidRDefault="00E3077B">
      <w:r>
        <w:t>SIG STRUCTURE:  1PA (AREA) TPCL FREQUENCY DIAGNOSIS</w:t>
      </w:r>
    </w:p>
    <w:p w:rsidR="00C20BB9" w:rsidRDefault="00C20BB9">
      <w:r>
        <w:t>EXAMPLE ORDERS:</w:t>
      </w:r>
    </w:p>
    <w:p w:rsidR="00C20BB9" w:rsidRDefault="00C20BB9" w:rsidP="00C20BB9">
      <w:pPr>
        <w:pStyle w:val="ListParagraph"/>
        <w:numPr>
          <w:ilvl w:val="0"/>
          <w:numId w:val="6"/>
        </w:numPr>
      </w:pPr>
      <w:r>
        <w:t>LIDOCAINE PATCH 4% APPLY TO BACK TOPICALLY EVERY 24 HOURS AS NEEDED FOR PAIN</w:t>
      </w:r>
      <w:r>
        <w:tab/>
      </w:r>
    </w:p>
    <w:p w:rsidR="00A01775" w:rsidRDefault="00A01775"/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160921" w:rsidRDefault="00160921">
      <w:pPr>
        <w:rPr>
          <w:highlight w:val="yellow"/>
        </w:rPr>
      </w:pPr>
    </w:p>
    <w:p w:rsidR="00A01775" w:rsidRDefault="00A01775">
      <w:r w:rsidRPr="00007978">
        <w:rPr>
          <w:highlight w:val="yellow"/>
        </w:rPr>
        <w:lastRenderedPageBreak/>
        <w:t>INSULINS</w:t>
      </w:r>
    </w:p>
    <w:p w:rsidR="00A01775" w:rsidRDefault="00A01775">
      <w:r>
        <w:t>** REFER TO DAYS SUPPLY CHART **</w:t>
      </w:r>
    </w:p>
    <w:p w:rsidR="00427E26" w:rsidRPr="00427E26" w:rsidRDefault="00427E26">
      <w:pPr>
        <w:rPr>
          <w:highlight w:val="yellow"/>
        </w:rPr>
      </w:pPr>
      <w:r w:rsidRPr="00427E26">
        <w:rPr>
          <w:highlight w:val="yellow"/>
        </w:rPr>
        <w:t xml:space="preserve">10ML VIAL = 1000 UNITS (100 U / </w:t>
      </w:r>
      <w:proofErr w:type="gramStart"/>
      <w:r w:rsidRPr="00427E26">
        <w:rPr>
          <w:highlight w:val="yellow"/>
        </w:rPr>
        <w:t>ML )</w:t>
      </w:r>
      <w:proofErr w:type="gramEnd"/>
    </w:p>
    <w:p w:rsidR="00427E26" w:rsidRDefault="00427E26">
      <w:r w:rsidRPr="00427E26">
        <w:rPr>
          <w:highlight w:val="yellow"/>
        </w:rPr>
        <w:t>3ML PEN = 300 UNITS (100U / ML)</w:t>
      </w:r>
      <w:r>
        <w:tab/>
      </w:r>
    </w:p>
    <w:p w:rsidR="00A01775" w:rsidRDefault="00A01775">
      <w:r>
        <w:t>ROUTINE – SEND 30 DAYS SUPPLY</w:t>
      </w:r>
    </w:p>
    <w:p w:rsidR="00A01775" w:rsidRDefault="00A01775">
      <w:r>
        <w:t>PRN – SEND 1 VIAL OR 1 PEN</w:t>
      </w:r>
    </w:p>
    <w:p w:rsidR="00A01775" w:rsidRPr="00A01775" w:rsidRDefault="00A01775">
      <w:pPr>
        <w:rPr>
          <w:b/>
        </w:rPr>
      </w:pPr>
      <w:r w:rsidRPr="00A01775">
        <w:rPr>
          <w:b/>
        </w:rPr>
        <w:t>SLIDING SCALE SIG STRUCTURE</w:t>
      </w:r>
    </w:p>
    <w:p w:rsidR="00A01775" w:rsidRPr="00160921" w:rsidRDefault="00A01775">
      <w:pPr>
        <w:rPr>
          <w:b/>
        </w:rPr>
      </w:pPr>
      <w:r w:rsidRPr="00160921">
        <w:rPr>
          <w:b/>
        </w:rPr>
        <w:t>CBS FREQUENCY SS DIAGNOSIS SLIDING SCALE PARAMETERS</w:t>
      </w:r>
    </w:p>
    <w:p w:rsidR="00A01775" w:rsidRDefault="00A01775">
      <w:r>
        <w:t>ADMIN TIMES FOR SS SCALE IS READ UNITS SITE UNDER EACH ADMIN TIME</w:t>
      </w:r>
    </w:p>
    <w:p w:rsidR="00160921" w:rsidRDefault="00160921" w:rsidP="00160921">
      <w:r>
        <w:t>Example Orders:</w:t>
      </w:r>
    </w:p>
    <w:p w:rsidR="00160921" w:rsidRDefault="00160921" w:rsidP="00160921">
      <w:pPr>
        <w:pStyle w:val="ListParagraph"/>
        <w:numPr>
          <w:ilvl w:val="0"/>
          <w:numId w:val="8"/>
        </w:numPr>
      </w:pPr>
      <w:proofErr w:type="spellStart"/>
      <w:r>
        <w:t>Humulin</w:t>
      </w:r>
      <w:proofErr w:type="spellEnd"/>
      <w:r>
        <w:t xml:space="preserve"> R Solution before meals and at bedtime for DM  201-250=2; 251-300=4; 301-350=6; 351-400=8; 401-450=10; 451+=12 and notify md</w:t>
      </w:r>
    </w:p>
    <w:p w:rsidR="00160921" w:rsidRDefault="00160921" w:rsidP="004758FA">
      <w:pPr>
        <w:pStyle w:val="ListParagraph"/>
        <w:numPr>
          <w:ilvl w:val="0"/>
          <w:numId w:val="8"/>
        </w:numPr>
      </w:pPr>
      <w:r>
        <w:t xml:space="preserve">Insulin </w:t>
      </w:r>
      <w:proofErr w:type="spellStart"/>
      <w:r>
        <w:t>Aspart</w:t>
      </w:r>
      <w:proofErr w:type="spellEnd"/>
      <w:r>
        <w:t xml:space="preserve">  </w:t>
      </w:r>
      <w:proofErr w:type="spellStart"/>
      <w:r>
        <w:t>nject</w:t>
      </w:r>
      <w:proofErr w:type="spellEnd"/>
      <w:r>
        <w:t xml:space="preserve"> as per sliding scale: if 70 - 180 = 0 units no insulin needed; 181 - 250 = 2 units; 251 - 300 = 3</w:t>
      </w:r>
      <w:r w:rsidR="004758FA">
        <w:t xml:space="preserve"> </w:t>
      </w:r>
      <w:r>
        <w:t>units; 301 - 350 = 4 units; 351 - 400 = 5 units; 401+ = 8 units Verify and notify MD , subcutaneously at</w:t>
      </w:r>
      <w:r w:rsidR="004758FA">
        <w:t xml:space="preserve"> </w:t>
      </w:r>
      <w:r>
        <w:t>bedtime for DM2 Notify MD and family &lt;70 or &gt;400</w:t>
      </w:r>
    </w:p>
    <w:p w:rsidR="00160921" w:rsidRDefault="00160921" w:rsidP="00160921">
      <w:pPr>
        <w:pStyle w:val="ListParagraph"/>
      </w:pPr>
    </w:p>
    <w:p w:rsidR="00A01775" w:rsidRDefault="00A01775">
      <w:pPr>
        <w:rPr>
          <w:b/>
        </w:rPr>
      </w:pPr>
      <w:r w:rsidRPr="00A01775">
        <w:rPr>
          <w:b/>
        </w:rPr>
        <w:t>REGULAR INSULIN ORDER SIG STRUCTURE</w:t>
      </w:r>
    </w:p>
    <w:p w:rsidR="00A01775" w:rsidRPr="00160921" w:rsidRDefault="00A01775">
      <w:pPr>
        <w:rPr>
          <w:b/>
        </w:rPr>
      </w:pPr>
      <w:r w:rsidRPr="00160921">
        <w:rPr>
          <w:b/>
        </w:rPr>
        <w:t># OF UNITS ROUTE FREQUENCY DIAGNOSIS</w:t>
      </w:r>
    </w:p>
    <w:p w:rsidR="00A01775" w:rsidRDefault="00A01775">
      <w:r>
        <w:t>ADMIN TIMES FOR REGULAR INSULSIN = SITE UNDER EACH ADMIN TIME</w:t>
      </w:r>
    </w:p>
    <w:p w:rsidR="00A01775" w:rsidRDefault="00A01775">
      <w:r>
        <w:t>COMMON SIG CODES</w:t>
      </w:r>
    </w:p>
    <w:p w:rsidR="00A01775" w:rsidRDefault="00A01775">
      <w:r>
        <w:t>CBS = CHECK BLOOD SUGAR</w:t>
      </w:r>
    </w:p>
    <w:p w:rsidR="00A01775" w:rsidRDefault="00A01775">
      <w:r>
        <w:t>SQ= SUBCUTANEOUSLY</w:t>
      </w:r>
    </w:p>
    <w:p w:rsidR="00A01775" w:rsidRDefault="00A01775">
      <w:r>
        <w:t>SS=*USE PER SLIDING SCALE AND INJECT SQ*</w:t>
      </w:r>
    </w:p>
    <w:p w:rsidR="00A01775" w:rsidRDefault="00A01775">
      <w:r>
        <w:t>FDM = FOR DIABETES MELLITUS</w:t>
      </w:r>
    </w:p>
    <w:p w:rsidR="00A01775" w:rsidRDefault="00A01775">
      <w:r>
        <w:t>FDM1 = FOR DIABETES MELLITUS TYPE 1</w:t>
      </w:r>
    </w:p>
    <w:p w:rsidR="00A01775" w:rsidRDefault="00A01775">
      <w:r>
        <w:t>FDM2 = FOR DIABETES MELLITUS TYPE 2</w:t>
      </w:r>
    </w:p>
    <w:p w:rsidR="004758FA" w:rsidRDefault="004758FA">
      <w:r>
        <w:t>Example Orders:</w:t>
      </w:r>
    </w:p>
    <w:p w:rsidR="00427E26" w:rsidRDefault="004758FA" w:rsidP="004758FA">
      <w:pPr>
        <w:pStyle w:val="ListParagraph"/>
        <w:numPr>
          <w:ilvl w:val="0"/>
          <w:numId w:val="9"/>
        </w:numPr>
      </w:pPr>
      <w:r>
        <w:t xml:space="preserve">Humalog Solution 45 units </w:t>
      </w:r>
      <w:proofErr w:type="spellStart"/>
      <w:r>
        <w:t>sq</w:t>
      </w:r>
      <w:proofErr w:type="spellEnd"/>
      <w:r>
        <w:t xml:space="preserve"> with meals for dm2</w:t>
      </w:r>
    </w:p>
    <w:p w:rsidR="004758FA" w:rsidRDefault="00427E26" w:rsidP="004758FA">
      <w:pPr>
        <w:pStyle w:val="ListParagraph"/>
        <w:numPr>
          <w:ilvl w:val="0"/>
          <w:numId w:val="9"/>
        </w:numPr>
      </w:pPr>
      <w:r>
        <w:t xml:space="preserve">Humalog 75/25 </w:t>
      </w:r>
      <w:proofErr w:type="spellStart"/>
      <w:r>
        <w:t>KwikPen</w:t>
      </w:r>
      <w:proofErr w:type="spellEnd"/>
      <w:r>
        <w:t xml:space="preserve"> 44 units </w:t>
      </w:r>
      <w:proofErr w:type="spellStart"/>
      <w:r>
        <w:t>sq</w:t>
      </w:r>
      <w:proofErr w:type="spellEnd"/>
      <w:r>
        <w:t xml:space="preserve"> at bedtime</w:t>
      </w:r>
      <w:r>
        <w:tab/>
      </w:r>
      <w:r w:rsidR="004758FA">
        <w:tab/>
      </w:r>
    </w:p>
    <w:p w:rsidR="00427E26" w:rsidRDefault="00427E26"/>
    <w:p w:rsidR="00427E26" w:rsidRDefault="00427E26"/>
    <w:p w:rsidR="00007978" w:rsidRDefault="00007978">
      <w:r w:rsidRPr="00007978">
        <w:rPr>
          <w:highlight w:val="yellow"/>
        </w:rPr>
        <w:lastRenderedPageBreak/>
        <w:t>INJECTIONS</w:t>
      </w:r>
      <w:r>
        <w:t xml:space="preserve"> </w:t>
      </w:r>
    </w:p>
    <w:p w:rsidR="00007978" w:rsidRDefault="00007978">
      <w:r>
        <w:t xml:space="preserve">Routine – send 30 days </w:t>
      </w:r>
    </w:p>
    <w:p w:rsidR="00007978" w:rsidRDefault="00007978">
      <w:r>
        <w:t>PRN – 5-7 day supply</w:t>
      </w:r>
    </w:p>
    <w:p w:rsidR="00007978" w:rsidRDefault="00007978">
      <w:r>
        <w:t xml:space="preserve">Sig Structure </w:t>
      </w:r>
    </w:p>
    <w:p w:rsidR="00007978" w:rsidRPr="00427E26" w:rsidRDefault="00007978">
      <w:pPr>
        <w:rPr>
          <w:b/>
        </w:rPr>
      </w:pPr>
      <w:r w:rsidRPr="00427E26">
        <w:rPr>
          <w:b/>
        </w:rPr>
        <w:t>ML (MG, MCG, GM</w:t>
      </w:r>
      <w:proofErr w:type="gramStart"/>
      <w:r w:rsidR="00427E26" w:rsidRPr="00427E26">
        <w:rPr>
          <w:b/>
        </w:rPr>
        <w:t>,E</w:t>
      </w:r>
      <w:proofErr w:type="gramEnd"/>
      <w:r w:rsidR="00427E26" w:rsidRPr="00427E26">
        <w:rPr>
          <w:b/>
        </w:rPr>
        <w:t xml:space="preserve"> TC </w:t>
      </w:r>
      <w:r w:rsidRPr="00427E26">
        <w:rPr>
          <w:b/>
        </w:rPr>
        <w:t>) ROUTE FREQUENCY DIAGNOSIS</w:t>
      </w:r>
    </w:p>
    <w:p w:rsidR="00007978" w:rsidRDefault="00007978">
      <w:r>
        <w:t>COMMON SIG CODES</w:t>
      </w:r>
    </w:p>
    <w:p w:rsidR="00007978" w:rsidRDefault="00007978">
      <w:r>
        <w:t>SQ= SUBCUTANEOUSLY</w:t>
      </w:r>
    </w:p>
    <w:p w:rsidR="00007978" w:rsidRDefault="00007978">
      <w:r>
        <w:t>IM= INTRAMUSCULARLY</w:t>
      </w:r>
    </w:p>
    <w:p w:rsidR="00007978" w:rsidRDefault="00007978">
      <w:r>
        <w:t xml:space="preserve">IVP= IV PUSH (WE DON’T SEE MANY OF THESE) </w:t>
      </w:r>
    </w:p>
    <w:p w:rsidR="00007978" w:rsidRDefault="00007978">
      <w:r>
        <w:t>ADD SITE UNDER EACH ADMIN TIME</w:t>
      </w:r>
    </w:p>
    <w:p w:rsidR="00427E26" w:rsidRDefault="00427E26">
      <w:r>
        <w:t>EXAMPLE ORDERS:</w:t>
      </w:r>
    </w:p>
    <w:p w:rsidR="00427E26" w:rsidRDefault="00427E26" w:rsidP="00427E26">
      <w:pPr>
        <w:pStyle w:val="ListParagraph"/>
        <w:numPr>
          <w:ilvl w:val="0"/>
          <w:numId w:val="10"/>
        </w:numPr>
      </w:pPr>
      <w:r>
        <w:t>LOVENOX 100MG SUBQ EVERY MORNING AND AT BEDTIME FOR LLE DVT</w:t>
      </w:r>
      <w:r>
        <w:tab/>
      </w:r>
    </w:p>
    <w:p w:rsidR="00427E26" w:rsidRDefault="00427E26" w:rsidP="00427E26">
      <w:pPr>
        <w:pStyle w:val="ListParagraph"/>
        <w:numPr>
          <w:ilvl w:val="0"/>
          <w:numId w:val="10"/>
        </w:numPr>
      </w:pPr>
      <w:r>
        <w:t xml:space="preserve">PHENERGAN SOLUTION 25MG/ML 1ML IM EVERY 6 HOURS AS NEEDED FOR </w:t>
      </w:r>
      <w:bookmarkStart w:id="0" w:name="_GoBack"/>
      <w:bookmarkEnd w:id="0"/>
      <w:r>
        <w:t>NAUSEA OR VOTIMING</w:t>
      </w:r>
      <w:r>
        <w:tab/>
      </w:r>
    </w:p>
    <w:p w:rsidR="00A01775" w:rsidRPr="00A01775" w:rsidRDefault="00A01775"/>
    <w:p w:rsidR="00E3077B" w:rsidRDefault="00E3077B"/>
    <w:p w:rsidR="00E3077B" w:rsidRDefault="00E3077B"/>
    <w:p w:rsidR="00DD02CE" w:rsidRDefault="00DD02CE"/>
    <w:p w:rsidR="00DD02CE" w:rsidRPr="0086450F" w:rsidRDefault="00DD02CE"/>
    <w:p w:rsidR="003B7638" w:rsidRPr="003B7638" w:rsidRDefault="003B7638">
      <w:pPr>
        <w:rPr>
          <w:b/>
        </w:rPr>
      </w:pPr>
    </w:p>
    <w:p w:rsidR="009D039B" w:rsidRPr="009D039B" w:rsidRDefault="009D039B"/>
    <w:p w:rsidR="009D039B" w:rsidRDefault="009D039B">
      <w:pPr>
        <w:rPr>
          <w:b/>
        </w:rPr>
      </w:pPr>
    </w:p>
    <w:p w:rsidR="009D039B" w:rsidRPr="009D039B" w:rsidRDefault="009D039B">
      <w:pPr>
        <w:rPr>
          <w:b/>
        </w:rPr>
      </w:pPr>
    </w:p>
    <w:sectPr w:rsidR="009D039B" w:rsidRPr="009D0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BE4A44"/>
    <w:multiLevelType w:val="hybridMultilevel"/>
    <w:tmpl w:val="C836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04C"/>
    <w:multiLevelType w:val="hybridMultilevel"/>
    <w:tmpl w:val="127A3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14C23"/>
    <w:multiLevelType w:val="hybridMultilevel"/>
    <w:tmpl w:val="05FC1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D7B8C"/>
    <w:multiLevelType w:val="hybridMultilevel"/>
    <w:tmpl w:val="38EE5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B336C"/>
    <w:multiLevelType w:val="hybridMultilevel"/>
    <w:tmpl w:val="01BCF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E71D2"/>
    <w:multiLevelType w:val="hybridMultilevel"/>
    <w:tmpl w:val="6DAA9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91067"/>
    <w:multiLevelType w:val="hybridMultilevel"/>
    <w:tmpl w:val="F0907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E5B27"/>
    <w:multiLevelType w:val="hybridMultilevel"/>
    <w:tmpl w:val="989E8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B642F"/>
    <w:multiLevelType w:val="hybridMultilevel"/>
    <w:tmpl w:val="460E0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640CA5"/>
    <w:multiLevelType w:val="hybridMultilevel"/>
    <w:tmpl w:val="7062D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39B"/>
    <w:rsid w:val="00007978"/>
    <w:rsid w:val="00160921"/>
    <w:rsid w:val="001C4E3D"/>
    <w:rsid w:val="00220026"/>
    <w:rsid w:val="002A275E"/>
    <w:rsid w:val="00384275"/>
    <w:rsid w:val="003B7638"/>
    <w:rsid w:val="00427E26"/>
    <w:rsid w:val="004758FA"/>
    <w:rsid w:val="00813760"/>
    <w:rsid w:val="0086450F"/>
    <w:rsid w:val="009435AF"/>
    <w:rsid w:val="009D039B"/>
    <w:rsid w:val="00A01775"/>
    <w:rsid w:val="00B06369"/>
    <w:rsid w:val="00C20BB9"/>
    <w:rsid w:val="00D0341B"/>
    <w:rsid w:val="00DB2E62"/>
    <w:rsid w:val="00DB3BF7"/>
    <w:rsid w:val="00DD02CE"/>
    <w:rsid w:val="00E3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09ABD-5C64-4B03-9954-C168C6D3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E570A2B5</Template>
  <TotalTime>1</TotalTime>
  <Pages>6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4178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2</cp:revision>
  <dcterms:created xsi:type="dcterms:W3CDTF">2022-04-06T16:19:00Z</dcterms:created>
  <dcterms:modified xsi:type="dcterms:W3CDTF">2022-04-06T16:19:00Z</dcterms:modified>
</cp:coreProperties>
</file>