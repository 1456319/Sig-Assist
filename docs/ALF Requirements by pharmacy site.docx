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ED0" w:rsidRDefault="00842967">
      <w:r>
        <w:t>ALF Cheat Sheet by State / Pharmacy</w:t>
      </w:r>
    </w:p>
    <w:p w:rsidR="00842967" w:rsidRDefault="00842967"/>
    <w:p w:rsidR="00842967" w:rsidRPr="00842967" w:rsidRDefault="00842967">
      <w:pPr>
        <w:rPr>
          <w:b/>
        </w:rPr>
      </w:pPr>
      <w:r w:rsidRPr="00842967">
        <w:rPr>
          <w:b/>
          <w:highlight w:val="yellow"/>
        </w:rPr>
        <w:t>Troy and Cleveland Pharmacies:</w:t>
      </w:r>
    </w:p>
    <w:p w:rsidR="00842967" w:rsidRDefault="00842967">
      <w:r>
        <w:t>Faxed images:</w:t>
      </w:r>
    </w:p>
    <w:p w:rsidR="00842967" w:rsidRDefault="00842967" w:rsidP="00842967">
      <w:pPr>
        <w:pStyle w:val="ListParagraph"/>
        <w:numPr>
          <w:ilvl w:val="0"/>
          <w:numId w:val="1"/>
        </w:numPr>
      </w:pPr>
      <w:r>
        <w:t>Wet signature by from authorized Prescriber (MD, DO, CNP, PA)</w:t>
      </w:r>
    </w:p>
    <w:p w:rsidR="00842967" w:rsidRDefault="00842967" w:rsidP="00842967">
      <w:pPr>
        <w:pStyle w:val="ListParagraph"/>
        <w:numPr>
          <w:ilvl w:val="0"/>
          <w:numId w:val="1"/>
        </w:numPr>
      </w:pPr>
      <w:r>
        <w:t>No electronic signatures</w:t>
      </w:r>
    </w:p>
    <w:p w:rsidR="00842967" w:rsidRDefault="00842967" w:rsidP="00842967">
      <w:pPr>
        <w:pStyle w:val="ListParagraph"/>
        <w:numPr>
          <w:ilvl w:val="0"/>
          <w:numId w:val="1"/>
        </w:numPr>
      </w:pPr>
      <w:r>
        <w:t>Can be signed by a nurse as long as it states “T.O. or V.O. with Nurse name and Prescriber they took verbal from</w:t>
      </w:r>
    </w:p>
    <w:p w:rsidR="00842967" w:rsidRPr="00842967" w:rsidRDefault="00842967" w:rsidP="00842967">
      <w:pPr>
        <w:rPr>
          <w:b/>
        </w:rPr>
      </w:pPr>
      <w:r w:rsidRPr="00842967">
        <w:rPr>
          <w:b/>
          <w:highlight w:val="yellow"/>
        </w:rPr>
        <w:t>Detroit:</w:t>
      </w:r>
    </w:p>
    <w:p w:rsidR="00842967" w:rsidRPr="00842967" w:rsidRDefault="00842967" w:rsidP="00842967">
      <w:r w:rsidRPr="00842967">
        <w:t>Faxed Images:</w:t>
      </w:r>
    </w:p>
    <w:p w:rsidR="00842967" w:rsidRPr="00842967" w:rsidRDefault="00842967" w:rsidP="00842967">
      <w:pPr>
        <w:pStyle w:val="ListParagraph"/>
        <w:numPr>
          <w:ilvl w:val="0"/>
          <w:numId w:val="1"/>
        </w:numPr>
      </w:pPr>
      <w:r w:rsidRPr="00842967">
        <w:t>Must have a wet signature (MD, DO, CNP, PA)</w:t>
      </w:r>
    </w:p>
    <w:p w:rsidR="00842967" w:rsidRDefault="00842967" w:rsidP="00842967">
      <w:pPr>
        <w:pStyle w:val="ListParagraph"/>
        <w:numPr>
          <w:ilvl w:val="0"/>
          <w:numId w:val="1"/>
        </w:numPr>
      </w:pPr>
      <w:r w:rsidRPr="00842967">
        <w:t>Verbal orders accepted from MD or agent of physician (Dr. office) directly to us</w:t>
      </w:r>
    </w:p>
    <w:p w:rsidR="00842967" w:rsidRDefault="00842967" w:rsidP="00842967">
      <w:pPr>
        <w:rPr>
          <w:b/>
        </w:rPr>
      </w:pPr>
      <w:r w:rsidRPr="00842967">
        <w:rPr>
          <w:b/>
          <w:highlight w:val="yellow"/>
        </w:rPr>
        <w:t>Baltimore:</w:t>
      </w:r>
    </w:p>
    <w:p w:rsidR="00842967" w:rsidRPr="00842967" w:rsidRDefault="00842967" w:rsidP="00842967">
      <w:r w:rsidRPr="00842967">
        <w:t>Faxed images:</w:t>
      </w:r>
    </w:p>
    <w:p w:rsidR="00842967" w:rsidRDefault="00842967" w:rsidP="00842967">
      <w:pPr>
        <w:pStyle w:val="ListParagraph"/>
        <w:numPr>
          <w:ilvl w:val="0"/>
          <w:numId w:val="1"/>
        </w:numPr>
      </w:pPr>
      <w:r w:rsidRPr="00842967">
        <w:t>Must have wet signature from authorized prescriber (MD, DO, CNP, PA)</w:t>
      </w:r>
    </w:p>
    <w:p w:rsidR="00842967" w:rsidRPr="00035D95" w:rsidRDefault="00842967" w:rsidP="00842967">
      <w:pPr>
        <w:rPr>
          <w:b/>
        </w:rPr>
      </w:pPr>
      <w:r w:rsidRPr="00035D95">
        <w:rPr>
          <w:b/>
          <w:highlight w:val="yellow"/>
        </w:rPr>
        <w:t>Richmond:</w:t>
      </w:r>
    </w:p>
    <w:p w:rsidR="00842967" w:rsidRDefault="00842967" w:rsidP="00842967">
      <w:r>
        <w:t>Faxed images:</w:t>
      </w:r>
    </w:p>
    <w:p w:rsidR="00842967" w:rsidRDefault="00842967" w:rsidP="00842967">
      <w:pPr>
        <w:pStyle w:val="ListParagraph"/>
        <w:numPr>
          <w:ilvl w:val="0"/>
          <w:numId w:val="1"/>
        </w:numPr>
      </w:pPr>
      <w:r>
        <w:t>Must have wet signature from authorized prescriber (MD, DO, CNP, PA)</w:t>
      </w:r>
    </w:p>
    <w:p w:rsidR="00231C90" w:rsidRDefault="00231C90" w:rsidP="00842967">
      <w:pPr>
        <w:pStyle w:val="ListParagraph"/>
        <w:numPr>
          <w:ilvl w:val="0"/>
          <w:numId w:val="1"/>
        </w:numPr>
      </w:pPr>
      <w:r>
        <w:t>Can be signed by a nurse as long as it clearly states T.O. or V.O. with Nurse name and Prescriber they took verbal from</w:t>
      </w:r>
    </w:p>
    <w:p w:rsidR="00A61D42" w:rsidRDefault="00A61D42" w:rsidP="00842967">
      <w:pPr>
        <w:pStyle w:val="ListParagraph"/>
        <w:numPr>
          <w:ilvl w:val="0"/>
          <w:numId w:val="1"/>
        </w:numPr>
      </w:pPr>
      <w:bookmarkStart w:id="0" w:name="_GoBack"/>
      <w:bookmarkEnd w:id="0"/>
    </w:p>
    <w:p w:rsidR="00842967" w:rsidRDefault="00842967" w:rsidP="00842967">
      <w:r w:rsidRPr="00842967">
        <w:rPr>
          <w:highlight w:val="yellow"/>
        </w:rPr>
        <w:t>Oklahoma:</w:t>
      </w:r>
    </w:p>
    <w:p w:rsidR="00842967" w:rsidRDefault="00842967" w:rsidP="00842967">
      <w:r>
        <w:t>Faxed images:</w:t>
      </w:r>
    </w:p>
    <w:p w:rsidR="00842967" w:rsidRDefault="00842967" w:rsidP="00842967">
      <w:pPr>
        <w:pStyle w:val="ListParagraph"/>
        <w:numPr>
          <w:ilvl w:val="0"/>
          <w:numId w:val="1"/>
        </w:numPr>
      </w:pPr>
      <w:r>
        <w:t>Electronic signatures allowed</w:t>
      </w:r>
    </w:p>
    <w:p w:rsidR="00035D95" w:rsidRDefault="00035D95" w:rsidP="00842967">
      <w:pPr>
        <w:pStyle w:val="ListParagraph"/>
        <w:numPr>
          <w:ilvl w:val="0"/>
          <w:numId w:val="1"/>
        </w:numPr>
      </w:pPr>
      <w:r>
        <w:t>Wet signature from authorized prescriber (MD, DO, CNP, PA)</w:t>
      </w:r>
    </w:p>
    <w:p w:rsidR="00035D95" w:rsidRDefault="00035D95" w:rsidP="00035D95">
      <w:pPr>
        <w:pStyle w:val="ListParagraph"/>
        <w:numPr>
          <w:ilvl w:val="0"/>
          <w:numId w:val="1"/>
        </w:numPr>
      </w:pPr>
      <w:r>
        <w:t xml:space="preserve">Nurses signature valid, but must have agent agreement on file.   </w:t>
      </w:r>
    </w:p>
    <w:p w:rsidR="00035D95" w:rsidRDefault="00035D95" w:rsidP="00035D95">
      <w:r w:rsidRPr="00035D95">
        <w:rPr>
          <w:highlight w:val="yellow"/>
        </w:rPr>
        <w:t>Houston:</w:t>
      </w:r>
    </w:p>
    <w:p w:rsidR="00035D95" w:rsidRDefault="00035D95" w:rsidP="00035D95">
      <w:r>
        <w:t>Faxed images:</w:t>
      </w:r>
    </w:p>
    <w:p w:rsidR="00035D95" w:rsidRDefault="00035D95" w:rsidP="00035D95">
      <w:pPr>
        <w:pStyle w:val="ListParagraph"/>
        <w:numPr>
          <w:ilvl w:val="0"/>
          <w:numId w:val="1"/>
        </w:numPr>
      </w:pPr>
      <w:r>
        <w:t>Must have wet signature from authorized prescriber (MD, DO, CNP, PA)</w:t>
      </w:r>
    </w:p>
    <w:p w:rsidR="00035D95" w:rsidRDefault="00035D95" w:rsidP="00035D95">
      <w:pPr>
        <w:pStyle w:val="ListParagraph"/>
        <w:numPr>
          <w:ilvl w:val="0"/>
          <w:numId w:val="1"/>
        </w:numPr>
      </w:pPr>
      <w:r>
        <w:t>Nurse at facility can phone in valid orders if MN, DO, CNP, or PA have signed off on designated agent form</w:t>
      </w:r>
    </w:p>
    <w:p w:rsidR="00035D95" w:rsidRPr="00842967" w:rsidRDefault="00035D95" w:rsidP="00035D95">
      <w:pPr>
        <w:pStyle w:val="ListParagraph"/>
      </w:pPr>
    </w:p>
    <w:sectPr w:rsidR="00035D95" w:rsidRPr="00842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C60EDF"/>
    <w:multiLevelType w:val="hybridMultilevel"/>
    <w:tmpl w:val="D950613A"/>
    <w:lvl w:ilvl="0" w:tplc="39C829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967"/>
    <w:rsid w:val="00035D95"/>
    <w:rsid w:val="00231C90"/>
    <w:rsid w:val="005C5ED0"/>
    <w:rsid w:val="00842967"/>
    <w:rsid w:val="00A61D42"/>
    <w:rsid w:val="00F6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5BD06-397C-4D70-8AF5-6EA07598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7006F332</Template>
  <TotalTime>390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3</cp:revision>
  <dcterms:created xsi:type="dcterms:W3CDTF">2022-04-29T23:20:00Z</dcterms:created>
  <dcterms:modified xsi:type="dcterms:W3CDTF">2022-05-02T17:11:00Z</dcterms:modified>
</cp:coreProperties>
</file>