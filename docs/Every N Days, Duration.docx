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69AC" w:rsidRDefault="00F84F01">
      <w:r>
        <w:t>Every N Days</w:t>
      </w:r>
    </w:p>
    <w:p w:rsidR="00F84F01" w:rsidRDefault="00F84F01" w:rsidP="00F84F01">
      <w:pPr>
        <w:pStyle w:val="ListParagraph"/>
        <w:numPr>
          <w:ilvl w:val="0"/>
          <w:numId w:val="1"/>
        </w:numPr>
      </w:pPr>
      <w:r>
        <w:t>Artificial Tears 1 drop in each eye bid on Monday, Wednesday and Friday</w:t>
      </w:r>
    </w:p>
    <w:p w:rsidR="00F84F01" w:rsidRDefault="00F84F01" w:rsidP="00F84F01">
      <w:pPr>
        <w:pStyle w:val="ListParagraph"/>
        <w:numPr>
          <w:ilvl w:val="0"/>
          <w:numId w:val="1"/>
        </w:numPr>
      </w:pPr>
      <w:proofErr w:type="spellStart"/>
      <w:r>
        <w:t>Bisacodyl</w:t>
      </w:r>
      <w:proofErr w:type="spellEnd"/>
      <w:r>
        <w:t xml:space="preserve"> 10 </w:t>
      </w:r>
      <w:proofErr w:type="spellStart"/>
      <w:r>
        <w:t>Supp</w:t>
      </w:r>
      <w:proofErr w:type="spellEnd"/>
      <w:r>
        <w:t xml:space="preserve"> once daily on Tue, </w:t>
      </w:r>
      <w:proofErr w:type="spellStart"/>
      <w:r>
        <w:t>Thur</w:t>
      </w:r>
      <w:proofErr w:type="spellEnd"/>
      <w:r>
        <w:t>, Sat, Sun</w:t>
      </w:r>
    </w:p>
    <w:p w:rsidR="00F84F01" w:rsidRDefault="00F84F01" w:rsidP="00F84F01"/>
    <w:p w:rsidR="00F84F01" w:rsidRDefault="00F84F01" w:rsidP="00F84F01">
      <w:r>
        <w:t>Monthly</w:t>
      </w:r>
    </w:p>
    <w:p w:rsidR="00F84F01" w:rsidRDefault="00F84F01" w:rsidP="00F84F01">
      <w:r>
        <w:t>Vitamin D 50,000 Units on the 2</w:t>
      </w:r>
      <w:r w:rsidRPr="00F84F01">
        <w:rPr>
          <w:vertAlign w:val="superscript"/>
        </w:rPr>
        <w:t>nd</w:t>
      </w:r>
      <w:r>
        <w:t xml:space="preserve"> of each month</w:t>
      </w:r>
    </w:p>
    <w:p w:rsidR="00F84F01" w:rsidRDefault="00F84F01" w:rsidP="00F84F01">
      <w:proofErr w:type="spellStart"/>
      <w:r>
        <w:t>Bisacodyl</w:t>
      </w:r>
      <w:proofErr w:type="spellEnd"/>
      <w:r>
        <w:t xml:space="preserve"> </w:t>
      </w:r>
      <w:proofErr w:type="spellStart"/>
      <w:r>
        <w:t>supporitory</w:t>
      </w:r>
      <w:proofErr w:type="spellEnd"/>
      <w:r>
        <w:t xml:space="preserve"> TWICE DAILY ON THE 12</w:t>
      </w:r>
      <w:r w:rsidRPr="00F84F01">
        <w:rPr>
          <w:vertAlign w:val="superscript"/>
        </w:rPr>
        <w:t>TH</w:t>
      </w:r>
    </w:p>
    <w:p w:rsidR="00F84F01" w:rsidRDefault="00F84F01" w:rsidP="00F84F01"/>
    <w:p w:rsidR="00F84F01" w:rsidRDefault="00F84F01" w:rsidP="00F84F01">
      <w:r>
        <w:t>Every N Days</w:t>
      </w:r>
    </w:p>
    <w:p w:rsidR="00F84F01" w:rsidRDefault="00F84F01" w:rsidP="00F84F01">
      <w:proofErr w:type="spellStart"/>
      <w:r>
        <w:t>Bisacodyl</w:t>
      </w:r>
      <w:proofErr w:type="spellEnd"/>
      <w:r>
        <w:t xml:space="preserve"> Suppository </w:t>
      </w:r>
      <w:r w:rsidR="008E481D">
        <w:t>rectally every 4 days for constipation</w:t>
      </w:r>
    </w:p>
    <w:p w:rsidR="00953E4A" w:rsidRDefault="00953E4A" w:rsidP="00F84F01"/>
    <w:p w:rsidR="00953E4A" w:rsidRDefault="00953E4A" w:rsidP="00F84F01">
      <w:r>
        <w:t>STOP DATE</w:t>
      </w:r>
    </w:p>
    <w:p w:rsidR="00953E4A" w:rsidRDefault="00953E4A" w:rsidP="00F84F01">
      <w:r>
        <w:t>AUGMENTIN SUSP 10ML BY MOUTH TWICE DAILY X 10 DAYS</w:t>
      </w:r>
    </w:p>
    <w:p w:rsidR="003A16BD" w:rsidRDefault="00953E4A" w:rsidP="00F84F01">
      <w:r>
        <w:t xml:space="preserve">Bactrim </w:t>
      </w:r>
      <w:proofErr w:type="spellStart"/>
      <w:r>
        <w:t>Susp</w:t>
      </w:r>
      <w:proofErr w:type="spellEnd"/>
      <w:r>
        <w:t xml:space="preserve"> 20ml </w:t>
      </w:r>
      <w:proofErr w:type="spellStart"/>
      <w:r>
        <w:t>po</w:t>
      </w:r>
      <w:proofErr w:type="spellEnd"/>
      <w:r>
        <w:t xml:space="preserve"> bid x12 days </w:t>
      </w:r>
    </w:p>
    <w:p w:rsidR="003A16BD" w:rsidRDefault="003A16BD" w:rsidP="00F84F01">
      <w:proofErr w:type="spellStart"/>
      <w:r>
        <w:t>Keppra</w:t>
      </w:r>
      <w:proofErr w:type="spellEnd"/>
      <w:r>
        <w:t xml:space="preserve"> 500mg </w:t>
      </w:r>
      <w:proofErr w:type="spellStart"/>
      <w:r>
        <w:t>tid</w:t>
      </w:r>
      <w:proofErr w:type="spellEnd"/>
      <w:r>
        <w:t xml:space="preserve"> x 14 days</w:t>
      </w:r>
      <w:bookmarkStart w:id="0" w:name="_GoBack"/>
      <w:bookmarkEnd w:id="0"/>
    </w:p>
    <w:p w:rsidR="003A16BD" w:rsidRDefault="003A16BD" w:rsidP="00F84F01"/>
    <w:sectPr w:rsidR="003A16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4520A94"/>
    <w:multiLevelType w:val="hybridMultilevel"/>
    <w:tmpl w:val="D97E3D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4F01"/>
    <w:rsid w:val="003A16BD"/>
    <w:rsid w:val="005B69AC"/>
    <w:rsid w:val="008E481D"/>
    <w:rsid w:val="00953E4A"/>
    <w:rsid w:val="00F84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DBEB65-478F-4B01-8287-B1D18835D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84F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B8883C87</Template>
  <TotalTime>123</TotalTime>
  <Pages>1</Pages>
  <Words>65</Words>
  <Characters>375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Remedi</Company>
  <LinksUpToDate>false</LinksUpToDate>
  <CharactersWithSpaces>439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Holly Boersma</dc:creator>
  <cp:keywords/>
  <dc:description/>
  <cp:lastModifiedBy>Holly Boersma</cp:lastModifiedBy>
  <cp:revision>1</cp:revision>
  <dcterms:created xsi:type="dcterms:W3CDTF">2022-04-25T14:06:00Z</dcterms:created>
  <dcterms:modified xsi:type="dcterms:W3CDTF">2022-04-25T16:09:00Z</dcterms:modified>
</cp:coreProperties>
</file>